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맑은 고딕" w:eastAsia="맑은 고딕" w:hAnsi="맑은 고딕"/>
          <w:color w:val="595959" w:themeColor="text1" w:themeTint="A6"/>
        </w:rPr>
        <w:id w:val="-15002439"/>
        <w:docPartObj>
          <w:docPartGallery w:val="Cover Pages"/>
          <w:docPartUnique/>
        </w:docPartObj>
      </w:sdtPr>
      <w:sdtEndPr>
        <w:rPr>
          <w:color w:val="262626" w:themeColor="text1" w:themeTint="D9"/>
        </w:rPr>
      </w:sdtEndPr>
      <w:sdtContent>
        <w:p w:rsidR="008B699C" w:rsidRPr="00BB34AE" w:rsidRDefault="008B699C">
          <w:pPr>
            <w:pStyle w:val="ab"/>
            <w:rPr>
              <w:rFonts w:ascii="맑은 고딕" w:eastAsia="맑은 고딕" w:hAnsi="맑은 고딕"/>
              <w:color w:val="595959" w:themeColor="text1" w:themeTint="A6"/>
            </w:rPr>
            <w:sectPr w:rsidR="008B699C" w:rsidRPr="00BB34AE">
              <w:pgSz w:w="11907" w:h="16839"/>
              <w:pgMar w:top="1836" w:right="1751" w:bottom="1440" w:left="1751" w:header="708" w:footer="708" w:gutter="0"/>
              <w:pgNumType w:start="0"/>
              <w:cols w:space="720"/>
              <w:docGrid w:linePitch="360"/>
            </w:sectPr>
          </w:pPr>
          <w:r w:rsidRPr="00BB34AE">
            <w:rPr>
              <w:rFonts w:ascii="맑은 고딕" w:eastAsia="맑은 고딕" w:hAnsi="맑은 고딕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0B6A15B8" wp14:editId="7FCFD87B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-1701165</wp:posOffset>
                    </wp:positionV>
                    <wp:extent cx="5676900" cy="7506970"/>
                    <wp:effectExtent l="0" t="0" r="0" b="1905"/>
                    <wp:wrapTopAndBottom/>
                    <wp:docPr id="23" name="텍스트 상자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6900" cy="7506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caps/>
                                    <w:color w:val="404040" w:themeColor="text1" w:themeTint="BF"/>
                                    <w:sz w:val="96"/>
                                  </w:rPr>
                                  <w:alias w:val="제목"/>
                                  <w:tag w:val=""/>
                                  <w:id w:val="-70009053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 w:multiLine="1"/>
                                </w:sdtPr>
                                <w:sdtEndPr/>
                                <w:sdtContent>
                                  <w:p w:rsidR="00405B7B" w:rsidRPr="008B699C" w:rsidRDefault="00405B7B">
                                    <w:pPr>
                                      <w:pStyle w:val="a8"/>
                                      <w:spacing w:before="0" w:line="204" w:lineRule="auto"/>
                                      <w:jc w:val="left"/>
                                      <w:rPr>
                                        <w:rFonts w:ascii="맑은 고딕" w:eastAsia="맑은 고딕" w:hAnsi="맑은 고딕"/>
                                        <w:caps/>
                                        <w:color w:val="404040" w:themeColor="text1" w:themeTint="BF"/>
                                        <w:sz w:val="96"/>
                                      </w:rPr>
                                    </w:pPr>
                                    <w:r w:rsidRPr="008B699C">
                                      <w:rPr>
                                        <w:rFonts w:ascii="맑은 고딕" w:eastAsia="맑은 고딕" w:hAnsi="맑은 고딕" w:hint="eastAsia"/>
                                        <w:caps/>
                                        <w:color w:val="404040" w:themeColor="text1" w:themeTint="BF"/>
                                        <w:sz w:val="96"/>
                                      </w:rPr>
                                      <w:t>최종 보고서</w:t>
                                    </w:r>
                                  </w:p>
                                </w:sdtContent>
                              </w:sdt>
                              <w:p w:rsidR="00405B7B" w:rsidRPr="008B699C" w:rsidRDefault="001A7171">
                                <w:pPr>
                                  <w:pStyle w:val="a9"/>
                                  <w:jc w:val="left"/>
                                  <w:rPr>
                                    <w:rFonts w:ascii="맑은 고딕" w:eastAsia="맑은 고딕" w:hAnsi="맑은 고딕"/>
                                    <w:color w:val="007789" w:themeColor="accent1" w:themeShade="BF"/>
                                    <w:sz w:val="52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맑은 고딕" w:eastAsia="맑은 고딕" w:hAnsi="맑은 고딕"/>
                                      <w:color w:val="007789" w:themeColor="accent1" w:themeShade="BF"/>
                                      <w:sz w:val="52"/>
                                      <w:szCs w:val="56"/>
                                    </w:rPr>
                                    <w:alias w:val="부제"/>
                                    <w:tag w:val=""/>
                                    <w:id w:val="81068357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05B7B" w:rsidRPr="008B699C">
                                      <w:rPr>
                                        <w:rFonts w:ascii="맑은 고딕" w:eastAsia="맑은 고딕" w:hAnsi="맑은 고딕" w:hint="eastAsia"/>
                                        <w:color w:val="007789" w:themeColor="accent1" w:themeShade="BF"/>
                                        <w:sz w:val="52"/>
                                        <w:szCs w:val="56"/>
                                      </w:rPr>
                                      <w:t>헬스장 관리 프로그램</w:t>
                                    </w:r>
                                  </w:sdtContent>
                                </w:sdt>
                              </w:p>
                              <w:p w:rsidR="00405B7B" w:rsidRPr="008B699C" w:rsidRDefault="001A7171">
                                <w:pPr>
                                  <w:pStyle w:val="a6"/>
                                  <w:spacing w:after="40"/>
                                  <w:jc w:val="left"/>
                                  <w:rPr>
                                    <w:rFonts w:ascii="맑은 고딕" w:eastAsia="맑은 고딕" w:hAnsi="맑은 고딕"/>
                                    <w:sz w:val="22"/>
                                  </w:rPr>
                                </w:pPr>
                                <w:sdt>
                                  <w:sdtPr>
                                    <w:rPr>
                                      <w:rFonts w:ascii="맑은 고딕" w:eastAsia="맑은 고딕" w:hAnsi="맑은 고딕"/>
                                      <w:sz w:val="22"/>
                                    </w:rPr>
                                    <w:alias w:val="이름"/>
                                    <w:tag w:val=""/>
                                    <w:id w:val="120081427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05B7B"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  <w:t>ME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조(2011105108 홍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  <w:t>진경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, 2011105059 우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  <w:t>병준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, 2012105076 이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  <w:t>현지</w:t>
                                    </w:r>
                                    <w:r w:rsidR="00405B7B"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sz w:val="22"/>
                                  </w:rPr>
                                  <w:alias w:val="강의 제목"/>
                                  <w:tag w:val=""/>
                                  <w:id w:val="745529240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5B7B" w:rsidRPr="008B699C" w:rsidRDefault="00405B7B">
                                    <w:pPr>
                                      <w:pStyle w:val="a6"/>
                                      <w:spacing w:after="40"/>
                                      <w:jc w:val="left"/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소</w:t>
                                    </w:r>
                                    <w:r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  <w:t>프트웨어</w:t>
                                    </w:r>
                                    <w:r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 xml:space="preserve"> 공학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sz w:val="22"/>
                                  </w:rPr>
                                  <w:alias w:val="날짜"/>
                                  <w:tag w:val=""/>
                                  <w:id w:val="78168909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6-17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05B7B" w:rsidRPr="008B699C" w:rsidRDefault="00405B7B">
                                    <w:pPr>
                                      <w:pStyle w:val="a6"/>
                                      <w:spacing w:after="40"/>
                                      <w:jc w:val="left"/>
                                      <w:rPr>
                                        <w:rFonts w:ascii="맑은 고딕" w:eastAsia="맑은 고딕" w:hAnsi="맑은 고딕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sz w:val="22"/>
                                      </w:rPr>
                                      <w:t>2015 June 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90000</wp14:pctHeight>
                    </wp14:sizeRelV>
                  </wp:anchor>
                </w:drawing>
              </mc:Choice>
              <mc:Fallback>
                <w:pict>
                  <v:shapetype w14:anchorId="0B6A15B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3" o:spid="_x0000_s1026" type="#_x0000_t202" style="position:absolute;margin-left:0;margin-top:-133.95pt;width:447pt;height:591.1pt;z-index:251659264;visibility:visible;mso-wrap-style:square;mso-width-percent:0;mso-height-percent:9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9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맑은 고딕" w:eastAsia="맑은 고딕" w:hAnsi="맑은 고딕"/>
                              <w:caps/>
                              <w:color w:val="404040" w:themeColor="text1" w:themeTint="BF"/>
                              <w:sz w:val="96"/>
                            </w:rPr>
                            <w:alias w:val="제목"/>
                            <w:tag w:val=""/>
                            <w:id w:val="-70009053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 w:multiLine="1"/>
                          </w:sdtPr>
                          <w:sdtEndPr/>
                          <w:sdtContent>
                            <w:p w:rsidR="00405B7B" w:rsidRPr="008B699C" w:rsidRDefault="00405B7B">
                              <w:pPr>
                                <w:pStyle w:val="a8"/>
                                <w:spacing w:before="0" w:line="204" w:lineRule="auto"/>
                                <w:jc w:val="left"/>
                                <w:rPr>
                                  <w:rFonts w:ascii="맑은 고딕" w:eastAsia="맑은 고딕" w:hAnsi="맑은 고딕"/>
                                  <w:caps/>
                                  <w:color w:val="404040" w:themeColor="text1" w:themeTint="BF"/>
                                  <w:sz w:val="96"/>
                                </w:rPr>
                              </w:pPr>
                              <w:r w:rsidRPr="008B699C">
                                <w:rPr>
                                  <w:rFonts w:ascii="맑은 고딕" w:eastAsia="맑은 고딕" w:hAnsi="맑은 고딕" w:hint="eastAsia"/>
                                  <w:caps/>
                                  <w:color w:val="404040" w:themeColor="text1" w:themeTint="BF"/>
                                  <w:sz w:val="96"/>
                                </w:rPr>
                                <w:t>최종 보고서</w:t>
                              </w:r>
                            </w:p>
                          </w:sdtContent>
                        </w:sdt>
                        <w:p w:rsidR="00405B7B" w:rsidRPr="008B699C" w:rsidRDefault="00C57167">
                          <w:pPr>
                            <w:pStyle w:val="a9"/>
                            <w:jc w:val="left"/>
                            <w:rPr>
                              <w:rFonts w:ascii="맑은 고딕" w:eastAsia="맑은 고딕" w:hAnsi="맑은 고딕"/>
                              <w:color w:val="007789" w:themeColor="accent1" w:themeShade="BF"/>
                              <w:sz w:val="52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맑은 고딕" w:eastAsia="맑은 고딕" w:hAnsi="맑은 고딕"/>
                                <w:color w:val="007789" w:themeColor="accent1" w:themeShade="BF"/>
                                <w:sz w:val="52"/>
                                <w:szCs w:val="56"/>
                              </w:rPr>
                              <w:alias w:val="부제"/>
                              <w:tag w:val=""/>
                              <w:id w:val="81068357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05B7B" w:rsidRPr="008B699C">
                                <w:rPr>
                                  <w:rFonts w:ascii="맑은 고딕" w:eastAsia="맑은 고딕" w:hAnsi="맑은 고딕" w:hint="eastAsia"/>
                                  <w:color w:val="007789" w:themeColor="accent1" w:themeShade="BF"/>
                                  <w:sz w:val="52"/>
                                  <w:szCs w:val="56"/>
                                </w:rPr>
                                <w:t>헬스장 관리 프로그램</w:t>
                              </w:r>
                            </w:sdtContent>
                          </w:sdt>
                        </w:p>
                        <w:p w:rsidR="00405B7B" w:rsidRPr="008B699C" w:rsidRDefault="00C57167">
                          <w:pPr>
                            <w:pStyle w:val="a6"/>
                            <w:spacing w:after="40"/>
                            <w:jc w:val="left"/>
                            <w:rPr>
                              <w:rFonts w:ascii="맑은 고딕" w:eastAsia="맑은 고딕" w:hAnsi="맑은 고딕"/>
                              <w:sz w:val="22"/>
                            </w:rPr>
                          </w:pPr>
                          <w:sdt>
                            <w:sdtPr>
                              <w:rPr>
                                <w:rFonts w:ascii="맑은 고딕" w:eastAsia="맑은 고딕" w:hAnsi="맑은 고딕"/>
                                <w:sz w:val="22"/>
                              </w:rPr>
                              <w:alias w:val="이름"/>
                              <w:tag w:val=""/>
                              <w:id w:val="120081427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5B7B"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  <w:t>ME</w:t>
                              </w:r>
                              <w:r w:rsidR="00405B7B"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조(2011105108 홍</w:t>
                              </w:r>
                              <w:r w:rsidR="00405B7B"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  <w:t>진경</w:t>
                              </w:r>
                              <w:r w:rsidR="00405B7B"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, 2011105059 우</w:t>
                              </w:r>
                              <w:r w:rsidR="00405B7B"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  <w:t>병준</w:t>
                              </w:r>
                              <w:r w:rsidR="00405B7B"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, 2012105076 이</w:t>
                              </w:r>
                              <w:r w:rsidR="00405B7B"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  <w:t>현지</w:t>
                              </w:r>
                              <w:r w:rsidR="00405B7B"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맑은 고딕" w:eastAsia="맑은 고딕" w:hAnsi="맑은 고딕"/>
                              <w:sz w:val="22"/>
                            </w:rPr>
                            <w:alias w:val="강의 제목"/>
                            <w:tag w:val=""/>
                            <w:id w:val="745529240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:rsidR="00405B7B" w:rsidRPr="008B699C" w:rsidRDefault="00405B7B">
                              <w:pPr>
                                <w:pStyle w:val="a6"/>
                                <w:spacing w:after="40"/>
                                <w:jc w:val="left"/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소</w:t>
                              </w:r>
                              <w:r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  <w:t>프트웨어</w:t>
                              </w:r>
                              <w:r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 xml:space="preserve"> 공학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맑은 고딕" w:eastAsia="맑은 고딕" w:hAnsi="맑은 고딕"/>
                              <w:sz w:val="22"/>
                            </w:rPr>
                            <w:alias w:val="날짜"/>
                            <w:tag w:val=""/>
                            <w:id w:val="78168909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6-17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05B7B" w:rsidRPr="008B699C" w:rsidRDefault="00405B7B">
                              <w:pPr>
                                <w:pStyle w:val="a6"/>
                                <w:spacing w:after="40"/>
                                <w:jc w:val="left"/>
                                <w:rPr>
                                  <w:rFonts w:ascii="맑은 고딕" w:eastAsia="맑은 고딕" w:hAnsi="맑은 고딕"/>
                                  <w:sz w:val="22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sz w:val="22"/>
                                </w:rPr>
                                <w:t>2015 June 17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sdt>
          <w:sdtPr>
            <w:rPr>
              <w:rFonts w:asciiTheme="minorHAnsi" w:eastAsiaTheme="minorEastAsia" w:hAnsiTheme="minorHAnsi" w:cstheme="minorBidi"/>
              <w:color w:val="000000" w:themeColor="text1"/>
              <w:sz w:val="20"/>
            </w:rPr>
            <w:id w:val="76797670"/>
            <w:docPartObj>
              <w:docPartGallery w:val="Table of Contents"/>
              <w:docPartUnique/>
            </w:docPartObj>
          </w:sdtPr>
          <w:sdtEndPr>
            <w:rPr>
              <w:color w:val="262626" w:themeColor="text1" w:themeTint="D9"/>
            </w:rPr>
          </w:sdtEndPr>
          <w:sdtContent>
            <w:p w:rsidR="008B699C" w:rsidRPr="00BB34AE" w:rsidRDefault="008B699C" w:rsidP="004A30E8">
              <w:pPr>
                <w:pStyle w:val="ad"/>
              </w:pPr>
              <w:r w:rsidRPr="00BB34AE">
                <w:rPr>
                  <w:lang w:val="ko-KR"/>
                </w:rPr>
                <w:t>목차</w:t>
              </w:r>
            </w:p>
            <w:p w:rsidR="006D59E1" w:rsidRDefault="008B699C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r w:rsidRPr="00BB34AE">
                <w:rPr>
                  <w:rFonts w:ascii="맑은 고딕" w:eastAsia="맑은 고딕" w:hAnsi="맑은 고딕"/>
                </w:rPr>
                <w:fldChar w:fldCharType="begin"/>
              </w:r>
              <w:r w:rsidRPr="00BB34AE">
                <w:rPr>
                  <w:rFonts w:ascii="맑은 고딕" w:eastAsia="맑은 고딕" w:hAnsi="맑은 고딕"/>
                </w:rPr>
                <w:instrText>TOC \o "1-3" \h \z \u</w:instrText>
              </w:r>
              <w:r w:rsidRPr="00BB34AE">
                <w:rPr>
                  <w:rFonts w:ascii="맑은 고딕" w:eastAsia="맑은 고딕" w:hAnsi="맑은 고딕"/>
                </w:rPr>
                <w:fldChar w:fldCharType="separate"/>
              </w:r>
              <w:hyperlink w:anchor="_Toc422340031" w:history="1">
                <w:r w:rsidR="006D59E1" w:rsidRPr="009079F5">
                  <w:rPr>
                    <w:rStyle w:val="af"/>
                    <w:noProof/>
                  </w:rPr>
                  <w:t>과제 소개 및 목표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_Toc422340031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2" w:history="1">
                <w:r w:rsidR="006D59E1" w:rsidRPr="009079F5">
                  <w:rPr>
                    <w:rStyle w:val="af"/>
                    <w:noProof/>
                  </w:rPr>
                  <w:t>프로그램 소개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_Toc422340032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3" w:history="1">
                <w:r w:rsidR="006D59E1" w:rsidRPr="009079F5">
                  <w:rPr>
                    <w:rStyle w:val="af"/>
                    <w:noProof/>
                  </w:rPr>
                  <w:t>과제 목표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_Toc422340033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4" w:history="1">
                <w:r w:rsidR="006D59E1" w:rsidRPr="009079F5">
                  <w:rPr>
                    <w:rStyle w:val="af"/>
                    <w:noProof/>
                  </w:rPr>
                  <w:t>수행 일정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_Toc422340034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5" w:history="1">
                <w:r w:rsidR="006D59E1" w:rsidRPr="009079F5">
                  <w:rPr>
                    <w:rStyle w:val="af"/>
                    <w:noProof/>
                  </w:rPr>
                  <w:t>팀원 소개 및 역할 분담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_Toc422340035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2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6" w:history="1">
                <w:r w:rsidR="006D59E1" w:rsidRPr="009079F5">
                  <w:rPr>
                    <w:rStyle w:val="af"/>
                    <w:noProof/>
                  </w:rPr>
                  <w:t>요구사항 분석 및 SRS작성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_Toc422340036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3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7" w:history="1">
                <w:r w:rsidR="006D59E1" w:rsidRPr="009079F5">
                  <w:rPr>
                    <w:rStyle w:val="af"/>
                    <w:noProof/>
                  </w:rPr>
                  <w:t>기존 요구사항 및 추가된 요구사항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_Toc422340037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3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8" w:history="1">
                <w:r w:rsidR="006D59E1" w:rsidRPr="009079F5">
                  <w:rPr>
                    <w:rStyle w:val="af"/>
                    <w:noProof/>
                  </w:rPr>
                  <w:t>기존 SRS분석 및 개선된 SRS 분석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_Toc422340038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3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39" w:history="1">
                <w:r w:rsidR="006D59E1" w:rsidRPr="009079F5">
                  <w:rPr>
                    <w:rStyle w:val="af"/>
                    <w:noProof/>
                  </w:rPr>
                  <w:t>test case 작성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_Toc422340039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6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0" w:history="1">
                <w:r w:rsidR="006D59E1" w:rsidRPr="009079F5">
                  <w:rPr>
                    <w:rStyle w:val="af"/>
                    <w:noProof/>
                  </w:rPr>
                  <w:t>시스템 분석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_Toc422340040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8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1" w:history="1">
                <w:r w:rsidR="006D59E1" w:rsidRPr="009079F5">
                  <w:rPr>
                    <w:rStyle w:val="af"/>
                    <w:noProof/>
                  </w:rPr>
                  <w:t>context-Diagram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_Toc422340041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8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2" w:history="1">
                <w:r w:rsidR="006D59E1" w:rsidRPr="009079F5">
                  <w:rPr>
                    <w:rStyle w:val="af"/>
                    <w:noProof/>
                  </w:rPr>
                  <w:t>architcture design 분석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_Toc422340042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9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3" w:history="1">
                <w:r w:rsidR="006D59E1" w:rsidRPr="009079F5">
                  <w:rPr>
                    <w:rStyle w:val="af"/>
                    <w:noProof/>
                  </w:rPr>
                  <w:t>class diagram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_Toc422340043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9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4" w:history="1">
                <w:r w:rsidR="006D59E1" w:rsidRPr="009079F5">
                  <w:rPr>
                    <w:rStyle w:val="af"/>
                    <w:noProof/>
                  </w:rPr>
                  <w:t>품질향상도 분석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_Toc422340044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16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5" w:history="1">
                <w:r w:rsidR="006D59E1" w:rsidRPr="009079F5">
                  <w:rPr>
                    <w:rStyle w:val="af"/>
                    <w:noProof/>
                  </w:rPr>
                  <w:t>Availability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_Toc422340045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16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6" w:history="1">
                <w:r w:rsidR="006D59E1" w:rsidRPr="009079F5">
                  <w:rPr>
                    <w:rStyle w:val="af"/>
                    <w:noProof/>
                  </w:rPr>
                  <w:t>maintainability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_Toc422340046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17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7" w:history="1">
                <w:r w:rsidR="006D59E1" w:rsidRPr="009079F5">
                  <w:rPr>
                    <w:rStyle w:val="af"/>
                    <w:noProof/>
                  </w:rPr>
                  <w:t>Safety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_Toc422340047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18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2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8" w:history="1">
                <w:r w:rsidR="006D59E1" w:rsidRPr="009079F5">
                  <w:rPr>
                    <w:rStyle w:val="af"/>
                    <w:noProof/>
                  </w:rPr>
                  <w:t>secure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_Toc422340048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18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6D59E1" w:rsidRDefault="001A7171">
              <w:pPr>
                <w:pStyle w:val="10"/>
                <w:tabs>
                  <w:tab w:val="right" w:leader="dot" w:pos="8395"/>
                </w:tabs>
                <w:rPr>
                  <w:noProof/>
                  <w:color w:val="auto"/>
                  <w:kern w:val="2"/>
                  <w:szCs w:val="22"/>
                </w:rPr>
              </w:pPr>
              <w:hyperlink w:anchor="_Toc422340049" w:history="1">
                <w:r w:rsidR="006D59E1" w:rsidRPr="009079F5">
                  <w:rPr>
                    <w:rStyle w:val="af"/>
                    <w:noProof/>
                  </w:rPr>
                  <w:t>Review</w:t>
                </w:r>
                <w:r w:rsidR="006D59E1">
                  <w:rPr>
                    <w:noProof/>
                    <w:webHidden/>
                  </w:rPr>
                  <w:tab/>
                </w:r>
                <w:r w:rsidR="006D59E1">
                  <w:rPr>
                    <w:noProof/>
                    <w:webHidden/>
                  </w:rPr>
                  <w:fldChar w:fldCharType="begin"/>
                </w:r>
                <w:r w:rsidR="006D59E1">
                  <w:rPr>
                    <w:noProof/>
                    <w:webHidden/>
                  </w:rPr>
                  <w:instrText xml:space="preserve"> PAGEREF _Toc422340049 \h </w:instrText>
                </w:r>
                <w:r w:rsidR="006D59E1">
                  <w:rPr>
                    <w:noProof/>
                    <w:webHidden/>
                  </w:rPr>
                </w:r>
                <w:r w:rsidR="006D59E1">
                  <w:rPr>
                    <w:noProof/>
                    <w:webHidden/>
                  </w:rPr>
                  <w:fldChar w:fldCharType="separate"/>
                </w:r>
                <w:r w:rsidR="006D59E1">
                  <w:rPr>
                    <w:noProof/>
                    <w:webHidden/>
                  </w:rPr>
                  <w:t>19</w:t>
                </w:r>
                <w:r w:rsidR="006D59E1">
                  <w:rPr>
                    <w:noProof/>
                    <w:webHidden/>
                  </w:rPr>
                  <w:fldChar w:fldCharType="end"/>
                </w:r>
              </w:hyperlink>
            </w:p>
            <w:p w:rsidR="008B699C" w:rsidRPr="00BB34AE" w:rsidRDefault="008B699C">
              <w:pPr>
                <w:rPr>
                  <w:rFonts w:ascii="맑은 고딕" w:eastAsia="맑은 고딕" w:hAnsi="맑은 고딕"/>
                  <w:b/>
                  <w:bCs/>
                </w:rPr>
              </w:pPr>
              <w:r w:rsidRPr="00BB34AE">
                <w:rPr>
                  <w:rFonts w:ascii="맑은 고딕" w:eastAsia="맑은 고딕" w:hAnsi="맑은 고딕"/>
                  <w:b/>
                  <w:bCs/>
                </w:rPr>
                <w:fldChar w:fldCharType="end"/>
              </w:r>
            </w:p>
          </w:sdtContent>
        </w:sdt>
        <w:p w:rsidR="008B699C" w:rsidRPr="000A7901" w:rsidRDefault="008B699C" w:rsidP="000A7901">
          <w:pPr>
            <w:rPr>
              <w:rStyle w:val="1Char"/>
              <w:rFonts w:cstheme="minorBidi"/>
              <w:color w:val="595959" w:themeColor="text1" w:themeTint="A6"/>
              <w:sz w:val="20"/>
            </w:rPr>
          </w:pPr>
          <w:r>
            <w:rPr>
              <w:rFonts w:ascii="맑은 고딕" w:eastAsia="맑은 고딕" w:hAnsi="맑은 고딕"/>
            </w:rPr>
            <w:br w:type="page"/>
          </w:r>
        </w:p>
      </w:sdtContent>
    </w:sdt>
    <w:p w:rsidR="008710E2" w:rsidRPr="008710E2" w:rsidRDefault="00CB4416" w:rsidP="001B5775">
      <w:pPr>
        <w:pStyle w:val="1"/>
      </w:pPr>
      <w:bookmarkStart w:id="0" w:name="_Toc422340031"/>
      <w:r w:rsidRPr="001B5775">
        <w:rPr>
          <w:rFonts w:hint="eastAsia"/>
        </w:rPr>
        <w:lastRenderedPageBreak/>
        <w:t>과제 소개 및 목표</w:t>
      </w:r>
      <w:bookmarkEnd w:id="0"/>
    </w:p>
    <w:p w:rsidR="00CB4416" w:rsidRDefault="00CB4416" w:rsidP="008710E2">
      <w:pPr>
        <w:pStyle w:val="2"/>
      </w:pPr>
      <w:bookmarkStart w:id="1" w:name="_Toc422340032"/>
      <w:r>
        <w:rPr>
          <w:rFonts w:hint="eastAsia"/>
        </w:rPr>
        <w:t>프로그램 소개</w:t>
      </w:r>
      <w:bookmarkEnd w:id="1"/>
    </w:p>
    <w:p w:rsidR="008710E2" w:rsidRPr="00B61310" w:rsidRDefault="008710E2" w:rsidP="00B61310">
      <w:pPr>
        <w:pStyle w:val="a0"/>
      </w:pPr>
      <w:r w:rsidRPr="00B61310">
        <w:rPr>
          <w:rFonts w:hint="eastAsia"/>
        </w:rPr>
        <w:t>이름: 헬스장 관리 프로그램</w:t>
      </w:r>
    </w:p>
    <w:p w:rsidR="008710E2" w:rsidRPr="00B61310" w:rsidRDefault="008710E2" w:rsidP="00B61310">
      <w:pPr>
        <w:pStyle w:val="a0"/>
      </w:pPr>
      <w:r w:rsidRPr="00B61310">
        <w:rPr>
          <w:rFonts w:hint="eastAsia"/>
        </w:rPr>
        <w:t>개요: 헬스장 관리자가 필요한 회원 관리, 운동프로그램, 운동기구 관리, 트레이너 관리를 할 수 있는 프로그램이다. 헬스장 회원도 같은 프로그램을 이용하여 자신의 운동 정보에 대해 파악할 수 있다.</w:t>
      </w:r>
    </w:p>
    <w:p w:rsidR="008710E2" w:rsidRDefault="008710E2" w:rsidP="008710E2">
      <w:pPr>
        <w:pStyle w:val="2"/>
      </w:pPr>
      <w:bookmarkStart w:id="2" w:name="_Toc422340033"/>
      <w:r>
        <w:rPr>
          <w:rFonts w:hint="eastAsia"/>
        </w:rPr>
        <w:t>과제 목표</w:t>
      </w:r>
      <w:bookmarkEnd w:id="2"/>
    </w:p>
    <w:p w:rsidR="008710E2" w:rsidRDefault="008710E2" w:rsidP="008710E2">
      <w:pPr>
        <w:pStyle w:val="a"/>
      </w:pPr>
      <w:r>
        <w:rPr>
          <w:rFonts w:hint="eastAsia"/>
        </w:rPr>
        <w:t>개선된 요구사항을 바탕으로 시스템에 필요한 기능을 추가하고 기존의 기능을 개선, 삭제한다.</w:t>
      </w:r>
    </w:p>
    <w:p w:rsidR="008710E2" w:rsidRDefault="008710E2" w:rsidP="001B5775">
      <w:pPr>
        <w:pStyle w:val="a"/>
      </w:pPr>
      <w:r>
        <w:rPr>
          <w:rFonts w:hint="eastAsia"/>
        </w:rPr>
        <w:t xml:space="preserve">시스템의 </w:t>
      </w:r>
      <w:r w:rsidR="001B5775">
        <w:rPr>
          <w:rFonts w:hint="eastAsia"/>
        </w:rPr>
        <w:t xml:space="preserve">분석 및 </w:t>
      </w:r>
      <w:r w:rsidR="001B5775">
        <w:t>Refactoring</w:t>
      </w:r>
      <w:r w:rsidR="001B5775">
        <w:rPr>
          <w:rFonts w:hint="eastAsia"/>
        </w:rPr>
        <w:t xml:space="preserve">과 </w:t>
      </w:r>
      <w:r w:rsidR="001B5775">
        <w:t>Re-engineering</w:t>
      </w:r>
      <w:r w:rsidR="001B5775">
        <w:rPr>
          <w:rFonts w:hint="eastAsia"/>
        </w:rPr>
        <w:t>을</w:t>
      </w:r>
      <w:r>
        <w:rPr>
          <w:rFonts w:hint="eastAsia"/>
        </w:rPr>
        <w:t xml:space="preserve"> 통해 프로그램의 품질을 향상시킨다</w:t>
      </w:r>
    </w:p>
    <w:p w:rsidR="008710E2" w:rsidRDefault="008710E2" w:rsidP="008710E2">
      <w:pPr>
        <w:pStyle w:val="a"/>
      </w:pPr>
      <w:r>
        <w:rPr>
          <w:rFonts w:hint="eastAsia"/>
        </w:rPr>
        <w:t>향후 프로그램 관리를 위해 유지보수성을 높인다.</w:t>
      </w:r>
    </w:p>
    <w:p w:rsidR="001B5775" w:rsidRDefault="001B5775" w:rsidP="008710E2">
      <w:pPr>
        <w:pStyle w:val="a"/>
      </w:pPr>
      <w:r>
        <w:rPr>
          <w:rFonts w:hint="eastAsia"/>
        </w:rPr>
        <w:t xml:space="preserve">다양한 </w:t>
      </w:r>
      <w:r>
        <w:t>Testing</w:t>
      </w:r>
      <w:r>
        <w:rPr>
          <w:rFonts w:hint="eastAsia"/>
        </w:rPr>
        <w:t xml:space="preserve">을 통해 프로그램의 </w:t>
      </w:r>
      <w:proofErr w:type="spellStart"/>
      <w:r>
        <w:rPr>
          <w:rFonts w:hint="eastAsia"/>
        </w:rPr>
        <w:t>품질향상도를</w:t>
      </w:r>
      <w:proofErr w:type="spellEnd"/>
      <w:r>
        <w:rPr>
          <w:rFonts w:hint="eastAsia"/>
        </w:rPr>
        <w:t xml:space="preserve"> 확인한다.</w:t>
      </w:r>
    </w:p>
    <w:p w:rsidR="007D4355" w:rsidRDefault="007D4355" w:rsidP="008710E2">
      <w:pPr>
        <w:pStyle w:val="a"/>
      </w:pPr>
      <w:proofErr w:type="spellStart"/>
      <w:r>
        <w:t>SonarQube</w:t>
      </w:r>
      <w:proofErr w:type="spellEnd"/>
      <w:r>
        <w:rPr>
          <w:rFonts w:hint="eastAsia"/>
        </w:rPr>
        <w:t>분석 결과를 토대로 다음과 같은 목표를 세웠다.</w:t>
      </w:r>
    </w:p>
    <w:p w:rsidR="007D4355" w:rsidRDefault="007D4355" w:rsidP="007D4355">
      <w:pPr>
        <w:pStyle w:val="a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04D5C69">
            <wp:extent cx="4029739" cy="1308302"/>
            <wp:effectExtent l="0" t="0" r="889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489" cy="1311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30E8" w:rsidRDefault="004A30E8" w:rsidP="004A30E8">
      <w:pPr>
        <w:pStyle w:val="2"/>
      </w:pPr>
      <w:bookmarkStart w:id="3" w:name="_Toc422340034"/>
      <w:r>
        <w:rPr>
          <w:rFonts w:hint="eastAsia"/>
        </w:rPr>
        <w:t>수행 일정</w:t>
      </w:r>
      <w:bookmarkEnd w:id="3"/>
    </w:p>
    <w:tbl>
      <w:tblPr>
        <w:tblW w:w="8369" w:type="dxa"/>
        <w:tblInd w:w="-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92"/>
        <w:gridCol w:w="1943"/>
        <w:gridCol w:w="630"/>
        <w:gridCol w:w="643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65"/>
        <w:gridCol w:w="14"/>
      </w:tblGrid>
      <w:tr w:rsidR="004A30E8" w:rsidRPr="004A30E8" w:rsidTr="004A30E8">
        <w:trPr>
          <w:trHeight w:val="246"/>
        </w:trPr>
        <w:tc>
          <w:tcPr>
            <w:tcW w:w="2636" w:type="dxa"/>
            <w:gridSpan w:val="2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proofErr w:type="spellStart"/>
            <w:r w:rsidRPr="004A30E8">
              <w:rPr>
                <w:rFonts w:hint="eastAsia"/>
                <w:lang w:val="fr-FR"/>
              </w:rPr>
              <w:t>Task</w:t>
            </w:r>
            <w:proofErr w:type="spellEnd"/>
          </w:p>
        </w:tc>
        <w:tc>
          <w:tcPr>
            <w:tcW w:w="630" w:type="dxa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 xml:space="preserve">Start </w:t>
            </w:r>
            <w:r w:rsidRPr="004A30E8">
              <w:rPr>
                <w:rFonts w:hint="eastAsia"/>
                <w:lang w:val="fr-FR"/>
              </w:rPr>
              <w:br/>
            </w:r>
            <w:proofErr w:type="spellStart"/>
            <w:r w:rsidRPr="004A30E8">
              <w:rPr>
                <w:rFonts w:hint="eastAsia"/>
                <w:lang w:val="fr-FR"/>
              </w:rPr>
              <w:t>Week</w:t>
            </w:r>
            <w:proofErr w:type="spellEnd"/>
          </w:p>
        </w:tc>
        <w:tc>
          <w:tcPr>
            <w:tcW w:w="643" w:type="dxa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 xml:space="preserve">End </w:t>
            </w:r>
            <w:r w:rsidRPr="004A30E8">
              <w:rPr>
                <w:rFonts w:hint="eastAsia"/>
                <w:lang w:val="fr-FR"/>
              </w:rPr>
              <w:br/>
            </w:r>
            <w:proofErr w:type="spellStart"/>
            <w:r w:rsidRPr="004A30E8">
              <w:rPr>
                <w:rFonts w:hint="eastAsia"/>
                <w:lang w:val="fr-FR"/>
              </w:rPr>
              <w:t>Week</w:t>
            </w:r>
            <w:proofErr w:type="spellEnd"/>
          </w:p>
        </w:tc>
        <w:tc>
          <w:tcPr>
            <w:tcW w:w="4460" w:type="dxa"/>
            <w:gridSpan w:val="1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proofErr w:type="spellStart"/>
            <w:r w:rsidRPr="004A30E8">
              <w:rPr>
                <w:rFonts w:hint="eastAsia"/>
                <w:lang w:val="fr-FR"/>
              </w:rPr>
              <w:t>Week</w:t>
            </w:r>
            <w:proofErr w:type="spellEnd"/>
          </w:p>
        </w:tc>
      </w:tr>
      <w:tr w:rsidR="004A30E8" w:rsidRPr="004A30E8" w:rsidTr="004A30E8">
        <w:trPr>
          <w:gridAfter w:val="1"/>
          <w:wAfter w:w="13" w:type="dxa"/>
          <w:trHeight w:val="246"/>
        </w:trPr>
        <w:tc>
          <w:tcPr>
            <w:tcW w:w="0" w:type="auto"/>
            <w:gridSpan w:val="2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0" w:type="auto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0" w:type="auto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4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6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7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8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9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10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12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13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CDDC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14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693" w:type="dxa"/>
            <w:vMerge w:val="restar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FDE9D9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요구</w:t>
            </w:r>
            <w:r w:rsidRPr="004A30E8">
              <w:rPr>
                <w:rFonts w:hint="eastAsia"/>
              </w:rPr>
              <w:br/>
              <w:t>사항</w:t>
            </w: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FDE9D9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요구사항 정리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추가 요구사항 분석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 xml:space="preserve">MRD </w:t>
            </w:r>
            <w:r w:rsidRPr="004A30E8">
              <w:rPr>
                <w:rFonts w:hint="eastAsia"/>
              </w:rPr>
              <w:t>작성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693" w:type="dxa"/>
            <w:vMerge w:val="restar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FCD5B4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분석</w:t>
            </w: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FCD5B4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 xml:space="preserve">SRS </w:t>
            </w:r>
            <w:r w:rsidRPr="004A30E8">
              <w:rPr>
                <w:rFonts w:hint="eastAsia"/>
              </w:rPr>
              <w:t>작성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2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693" w:type="dxa"/>
            <w:vMerge w:val="restar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FABF8F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설계</w:t>
            </w: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FABF8F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시스템 설계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4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 xml:space="preserve">DB </w:t>
            </w:r>
            <w:r w:rsidRPr="004A30E8">
              <w:rPr>
                <w:rFonts w:hint="eastAsia"/>
              </w:rPr>
              <w:t>설계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4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화면 설계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인터페이스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693" w:type="dxa"/>
            <w:vMerge w:val="restart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E26B0A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개발</w:t>
            </w: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E26B0A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환경 </w:t>
            </w:r>
            <w:proofErr w:type="spellStart"/>
            <w:r w:rsidRPr="004A30E8">
              <w:rPr>
                <w:rFonts w:hint="eastAsia"/>
              </w:rPr>
              <w:t>세팅</w:t>
            </w:r>
            <w:proofErr w:type="spellEnd"/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>Test Case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7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>Controller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관리자모드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7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운동기구관리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회원관리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7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운동프로그램관리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5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트레이너관리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7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회원모드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8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10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로그인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9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>UI</w:t>
            </w:r>
            <w:r w:rsidRPr="004A30E8">
              <w:rPr>
                <w:rFonts w:hint="eastAsia"/>
              </w:rPr>
              <w:t>개발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8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693" w:type="dxa"/>
            <w:vMerge w:val="restart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auto" w:fill="974706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  <w:lang w:val="fr-FR"/>
              </w:rPr>
              <w:t>TEST</w:t>
            </w: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974706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14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B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nil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모듈테스트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3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nil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통합테스트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10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</w:tr>
      <w:tr w:rsidR="004A30E8" w:rsidRPr="004A30E8" w:rsidTr="004A30E8">
        <w:trPr>
          <w:gridAfter w:val="1"/>
          <w:wAfter w:w="14" w:type="dxa"/>
          <w:trHeight w:val="246"/>
        </w:trPr>
        <w:tc>
          <w:tcPr>
            <w:tcW w:w="0" w:type="auto"/>
            <w:vMerge/>
            <w:tcBorders>
              <w:top w:val="single" w:sz="4" w:space="0" w:color="A6A6A6"/>
              <w:left w:val="nil"/>
              <w:bottom w:val="nil"/>
              <w:right w:val="nil"/>
            </w:tcBorders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</w:p>
        </w:tc>
        <w:tc>
          <w:tcPr>
            <w:tcW w:w="1942" w:type="dxa"/>
            <w:tcBorders>
              <w:top w:val="single" w:sz="4" w:space="0" w:color="A6A6A6"/>
              <w:left w:val="nil"/>
              <w:bottom w:val="nil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최종평가</w:t>
            </w:r>
          </w:p>
        </w:tc>
        <w:tc>
          <w:tcPr>
            <w:tcW w:w="63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12</w:t>
            </w:r>
          </w:p>
        </w:tc>
        <w:tc>
          <w:tcPr>
            <w:tcW w:w="6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14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 xml:space="preserve">　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14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  <w:tc>
          <w:tcPr>
            <w:tcW w:w="36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92D050"/>
            <w:tcMar>
              <w:top w:w="11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:rsidR="004A30E8" w:rsidRPr="004A30E8" w:rsidRDefault="004A30E8" w:rsidP="004A30E8">
            <w:pPr>
              <w:spacing w:before="0" w:after="0"/>
            </w:pPr>
            <w:r w:rsidRPr="004A30E8">
              <w:rPr>
                <w:rFonts w:hint="eastAsia"/>
              </w:rPr>
              <w:t>1</w:t>
            </w:r>
          </w:p>
        </w:tc>
      </w:tr>
    </w:tbl>
    <w:p w:rsidR="004A30E8" w:rsidRPr="004A30E8" w:rsidRDefault="007D4355" w:rsidP="007D4355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 xml:space="preserve">전반적으로 </w:t>
      </w:r>
      <w:r>
        <w:t>Incremental Development</w:t>
      </w:r>
      <w:r>
        <w:rPr>
          <w:rFonts w:hint="eastAsia"/>
        </w:rPr>
        <w:t>방식으로 개발을 진행하였다.</w:t>
      </w:r>
      <w:r>
        <w:t xml:space="preserve"> </w:t>
      </w:r>
      <w:r>
        <w:rPr>
          <w:rFonts w:hint="eastAsia"/>
        </w:rPr>
        <w:t>각자 맡은 기능에 대해 그 기능을 다 개발하면 다음 기능을 개발하며 진행.</w:t>
      </w:r>
    </w:p>
    <w:p w:rsidR="00CB4416" w:rsidRDefault="00CB4416" w:rsidP="00B61310">
      <w:pPr>
        <w:rPr>
          <w:rStyle w:val="1Char"/>
        </w:rPr>
      </w:pPr>
      <w:bookmarkStart w:id="4" w:name="_Toc422340035"/>
      <w:r w:rsidRPr="004A30E8">
        <w:rPr>
          <w:rStyle w:val="1Char"/>
          <w:rFonts w:hint="eastAsia"/>
        </w:rPr>
        <w:t>팀원 소개 및 역할 분담</w:t>
      </w:r>
      <w:bookmarkEnd w:id="4"/>
    </w:p>
    <w:p w:rsidR="004A30E8" w:rsidRPr="00B61310" w:rsidRDefault="004A30E8" w:rsidP="00B61310">
      <w:pPr>
        <w:pStyle w:val="a0"/>
      </w:pPr>
      <w:r w:rsidRPr="00B61310">
        <w:rPr>
          <w:rFonts w:hint="eastAsia"/>
        </w:rPr>
        <w:t>홍진경:</w:t>
      </w:r>
      <w:r w:rsidRPr="00B61310">
        <w:t xml:space="preserve"> </w:t>
      </w:r>
      <w:r w:rsidRPr="00B61310">
        <w:rPr>
          <w:rFonts w:hint="eastAsia"/>
        </w:rPr>
        <w:t>조장,</w:t>
      </w:r>
      <w:r w:rsidRPr="00B61310">
        <w:t xml:space="preserve"> </w:t>
      </w:r>
      <w:r w:rsidRPr="00B61310">
        <w:rPr>
          <w:rFonts w:hint="eastAsia"/>
        </w:rPr>
        <w:t>프로젝트 총괄 및 관리, 운동 프로그램,</w:t>
      </w:r>
      <w:r w:rsidRPr="00B61310">
        <w:t xml:space="preserve"> Database </w:t>
      </w:r>
      <w:r w:rsidRPr="00B61310">
        <w:rPr>
          <w:rFonts w:hint="eastAsia"/>
        </w:rPr>
        <w:t>개발</w:t>
      </w:r>
    </w:p>
    <w:p w:rsidR="001B5775" w:rsidRPr="00B61310" w:rsidRDefault="001B5775" w:rsidP="00B61310">
      <w:pPr>
        <w:pStyle w:val="a0"/>
      </w:pPr>
      <w:r w:rsidRPr="00B61310">
        <w:rPr>
          <w:rFonts w:hint="eastAsia"/>
        </w:rPr>
        <w:t>우병준:</w:t>
      </w:r>
      <w:r w:rsidRPr="00B61310">
        <w:t xml:space="preserve"> </w:t>
      </w:r>
      <w:r w:rsidRPr="00B61310">
        <w:rPr>
          <w:rFonts w:hint="eastAsia"/>
        </w:rPr>
        <w:t>운동기구 관리,</w:t>
      </w:r>
      <w:r w:rsidRPr="00B61310">
        <w:t xml:space="preserve"> </w:t>
      </w:r>
      <w:r w:rsidRPr="00B61310">
        <w:rPr>
          <w:rFonts w:hint="eastAsia"/>
        </w:rPr>
        <w:t>회원관리 기능 개발</w:t>
      </w:r>
    </w:p>
    <w:p w:rsidR="001B5775" w:rsidRDefault="001B5775" w:rsidP="00B61310">
      <w:pPr>
        <w:pStyle w:val="a0"/>
      </w:pPr>
      <w:r w:rsidRPr="00B61310">
        <w:rPr>
          <w:rFonts w:hint="eastAsia"/>
        </w:rPr>
        <w:t>이현지:</w:t>
      </w:r>
      <w:r w:rsidRPr="00B61310">
        <w:t xml:space="preserve"> </w:t>
      </w:r>
      <w:r w:rsidRPr="00B61310">
        <w:rPr>
          <w:rFonts w:hint="eastAsia"/>
        </w:rPr>
        <w:t>트레이너 관리,</w:t>
      </w:r>
      <w:r w:rsidRPr="00B61310">
        <w:t xml:space="preserve"> </w:t>
      </w:r>
      <w:r w:rsidRPr="00B61310">
        <w:rPr>
          <w:rFonts w:hint="eastAsia"/>
        </w:rPr>
        <w:t>회원모드기능 개발,</w:t>
      </w:r>
      <w:r w:rsidRPr="00B61310">
        <w:t xml:space="preserve"> </w:t>
      </w:r>
      <w:r w:rsidRPr="00B61310">
        <w:rPr>
          <w:rFonts w:hint="eastAsia"/>
        </w:rPr>
        <w:t>회의록 작성</w:t>
      </w:r>
    </w:p>
    <w:p w:rsidR="00B525FC" w:rsidRPr="00B61310" w:rsidRDefault="00B525FC" w:rsidP="00B525FC">
      <w:r>
        <w:br w:type="page"/>
      </w:r>
    </w:p>
    <w:p w:rsidR="00CB4416" w:rsidRDefault="001B5775" w:rsidP="004A30E8">
      <w:pPr>
        <w:pStyle w:val="1"/>
        <w:rPr>
          <w:rStyle w:val="1Char"/>
          <w:szCs w:val="28"/>
        </w:rPr>
      </w:pPr>
      <w:bookmarkStart w:id="5" w:name="_Toc422340036"/>
      <w:r>
        <w:rPr>
          <w:rStyle w:val="1Char"/>
          <w:rFonts w:hint="eastAsia"/>
          <w:szCs w:val="28"/>
        </w:rPr>
        <w:lastRenderedPageBreak/>
        <w:t xml:space="preserve">요구사항 분석 및 </w:t>
      </w:r>
      <w:r>
        <w:rPr>
          <w:rStyle w:val="1Char"/>
          <w:szCs w:val="28"/>
        </w:rPr>
        <w:t>SRS</w:t>
      </w:r>
      <w:r>
        <w:rPr>
          <w:rStyle w:val="1Char"/>
          <w:rFonts w:hint="eastAsia"/>
          <w:szCs w:val="28"/>
        </w:rPr>
        <w:t>작성</w:t>
      </w:r>
      <w:bookmarkEnd w:id="5"/>
    </w:p>
    <w:p w:rsidR="004A30E8" w:rsidRDefault="004A30E8" w:rsidP="004A30E8">
      <w:pPr>
        <w:pStyle w:val="2"/>
      </w:pPr>
      <w:bookmarkStart w:id="6" w:name="_Toc422340037"/>
      <w:r>
        <w:rPr>
          <w:rFonts w:hint="eastAsia"/>
        </w:rPr>
        <w:t>기존 요구사항 및 추가된 요구사항</w:t>
      </w:r>
      <w:bookmarkEnd w:id="6"/>
    </w:p>
    <w:p w:rsidR="001B5775" w:rsidRDefault="001B5775" w:rsidP="001B5775">
      <w:pPr>
        <w:pStyle w:val="af8"/>
        <w:numPr>
          <w:ilvl w:val="0"/>
          <w:numId w:val="7"/>
        </w:numPr>
        <w:ind w:leftChars="0"/>
      </w:pPr>
      <w:r>
        <w:rPr>
          <w:rFonts w:hint="eastAsia"/>
        </w:rPr>
        <w:t>기존 요구사항</w:t>
      </w:r>
    </w:p>
    <w:p w:rsidR="001B5775" w:rsidRDefault="001B5775" w:rsidP="001B5775">
      <w:pPr>
        <w:ind w:left="400"/>
      </w:pPr>
      <w:r>
        <w:rPr>
          <w:rFonts w:hint="eastAsia"/>
        </w:rPr>
        <w:t>헬스장 관리 프로그램을 도입하여 헬스장 관리인과 트레이너, 고객들에게 편의를 제공하고 싶다.</w:t>
      </w:r>
      <w:r>
        <w:t xml:space="preserve"> </w:t>
      </w:r>
      <w:r>
        <w:rPr>
          <w:rFonts w:hint="eastAsia"/>
        </w:rPr>
        <w:t>헬스장 관리인은 헬스장에 있는 회원,</w:t>
      </w:r>
      <w:r>
        <w:t xml:space="preserve"> </w:t>
      </w:r>
      <w:r>
        <w:rPr>
          <w:rFonts w:hint="eastAsia"/>
        </w:rPr>
        <w:t>운동기구,</w:t>
      </w:r>
      <w:r>
        <w:t xml:space="preserve"> </w:t>
      </w:r>
      <w:r>
        <w:rPr>
          <w:rFonts w:hint="eastAsia"/>
        </w:rPr>
        <w:t>운동프로그램,</w:t>
      </w:r>
      <w:r>
        <w:t xml:space="preserve"> </w:t>
      </w:r>
      <w:r>
        <w:rPr>
          <w:rFonts w:hint="eastAsia"/>
        </w:rPr>
        <w:t>트레이너 관리를 가능하게 하고 트레이너는 회원들의 운동상태를 관리하고 싶다.</w:t>
      </w:r>
      <w:r>
        <w:t xml:space="preserve"> </w:t>
      </w:r>
      <w:r>
        <w:rPr>
          <w:rFonts w:hint="eastAsia"/>
        </w:rPr>
        <w:t>고객들은 자신의 운동 플랜과 담당 헬스 트레이너 정보를 확인한다.</w:t>
      </w:r>
      <w:r>
        <w:t xml:space="preserve"> </w:t>
      </w:r>
      <w:r>
        <w:rPr>
          <w:rFonts w:hint="eastAsia"/>
        </w:rPr>
        <w:t>트레이너와 회원들은 회원가입을 통해 시스템에 등록할 수 있다.</w:t>
      </w:r>
    </w:p>
    <w:p w:rsidR="001B5775" w:rsidRDefault="001B5775" w:rsidP="001B5775">
      <w:pPr>
        <w:pStyle w:val="af8"/>
        <w:numPr>
          <w:ilvl w:val="0"/>
          <w:numId w:val="7"/>
        </w:numPr>
        <w:ind w:leftChars="0"/>
      </w:pPr>
      <w:r>
        <w:rPr>
          <w:rFonts w:hint="eastAsia"/>
        </w:rPr>
        <w:t>추가된 요구사항</w:t>
      </w:r>
    </w:p>
    <w:p w:rsidR="001B5775" w:rsidRPr="001B5775" w:rsidRDefault="001B5775" w:rsidP="001B5775">
      <w:pPr>
        <w:ind w:left="400"/>
      </w:pPr>
      <w:r>
        <w:rPr>
          <w:rFonts w:hint="eastAsia"/>
        </w:rPr>
        <w:t>관리자는 새로운 트레이너와 회원을 직접 추가하고 관리하고 싶다.</w:t>
      </w:r>
      <w:r>
        <w:t xml:space="preserve"> </w:t>
      </w:r>
      <w:r>
        <w:rPr>
          <w:rFonts w:hint="eastAsia"/>
        </w:rPr>
        <w:t>트레이너에게 회원들에게 맞는 운동기구와 프로그램을 배정할 수 있게 한다.</w:t>
      </w:r>
      <w:r w:rsidR="006C65A0">
        <w:t xml:space="preserve"> </w:t>
      </w:r>
      <w:r w:rsidR="006C65A0">
        <w:rPr>
          <w:rFonts w:hint="eastAsia"/>
        </w:rPr>
        <w:t>회원정보,</w:t>
      </w:r>
      <w:r w:rsidR="006C65A0">
        <w:t xml:space="preserve"> </w:t>
      </w:r>
      <w:r w:rsidR="006C65A0">
        <w:rPr>
          <w:rFonts w:hint="eastAsia"/>
        </w:rPr>
        <w:t>트레이너정보,</w:t>
      </w:r>
      <w:r w:rsidR="006C65A0">
        <w:t xml:space="preserve"> </w:t>
      </w:r>
      <w:r w:rsidR="006C65A0">
        <w:rPr>
          <w:rFonts w:hint="eastAsia"/>
        </w:rPr>
        <w:t>운동기구정보,</w:t>
      </w:r>
      <w:r w:rsidR="006C65A0">
        <w:t xml:space="preserve"> </w:t>
      </w:r>
      <w:r w:rsidR="006C65A0">
        <w:rPr>
          <w:rFonts w:hint="eastAsia"/>
        </w:rPr>
        <w:t>운동프로그램의 정보를 자세하게 볼 수 있었으면 좋겠다.</w:t>
      </w:r>
      <w:r w:rsidR="000A7901">
        <w:t xml:space="preserve"> </w:t>
      </w:r>
      <w:r w:rsidR="000A7901">
        <w:rPr>
          <w:rFonts w:hint="eastAsia"/>
        </w:rPr>
        <w:t>또,</w:t>
      </w:r>
      <w:r w:rsidR="000A7901">
        <w:t xml:space="preserve"> </w:t>
      </w:r>
      <w:r w:rsidR="000A7901">
        <w:rPr>
          <w:rFonts w:hint="eastAsia"/>
        </w:rPr>
        <w:t>손쉬운 관리를 위해 검색기능이 추가되었으면 좋겠다.</w:t>
      </w:r>
      <w:r w:rsidR="00A661AB">
        <w:t xml:space="preserve"> </w:t>
      </w:r>
      <w:r w:rsidR="00A661AB">
        <w:rPr>
          <w:rFonts w:hint="eastAsia"/>
        </w:rPr>
        <w:t>또,</w:t>
      </w:r>
      <w:r w:rsidR="00A661AB">
        <w:t xml:space="preserve"> </w:t>
      </w:r>
      <w:r w:rsidR="007D4355">
        <w:rPr>
          <w:rFonts w:hint="eastAsia"/>
        </w:rPr>
        <w:t>불필요한 정보는 수집하지 않기를 원한다.</w:t>
      </w:r>
      <w:r w:rsidR="00A661AB">
        <w:t xml:space="preserve"> </w:t>
      </w:r>
    </w:p>
    <w:p w:rsidR="004A30E8" w:rsidRDefault="004A30E8" w:rsidP="004A30E8">
      <w:pPr>
        <w:pStyle w:val="2"/>
      </w:pPr>
      <w:bookmarkStart w:id="7" w:name="_Toc422340038"/>
      <w:r>
        <w:rPr>
          <w:rFonts w:hint="eastAsia"/>
        </w:rPr>
        <w:t xml:space="preserve">기존 </w:t>
      </w:r>
      <w:r>
        <w:t>SRS</w:t>
      </w:r>
      <w:r>
        <w:rPr>
          <w:rFonts w:hint="eastAsia"/>
        </w:rPr>
        <w:t xml:space="preserve">분석 및 개선된 </w:t>
      </w:r>
      <w:r w:rsidR="000A7901">
        <w:rPr>
          <w:rFonts w:hint="eastAsia"/>
        </w:rPr>
        <w:t>S</w:t>
      </w:r>
      <w:r w:rsidR="000A7901">
        <w:t xml:space="preserve">RS </w:t>
      </w:r>
      <w:r w:rsidR="000A7901">
        <w:rPr>
          <w:rFonts w:hint="eastAsia"/>
        </w:rPr>
        <w:t>분석</w:t>
      </w:r>
      <w:bookmarkEnd w:id="7"/>
    </w:p>
    <w:p w:rsidR="006C65A0" w:rsidRDefault="000A7901" w:rsidP="006C65A0">
      <w:pPr>
        <w:pStyle w:val="af8"/>
        <w:numPr>
          <w:ilvl w:val="0"/>
          <w:numId w:val="9"/>
        </w:numPr>
        <w:ind w:leftChars="0"/>
      </w:pPr>
      <w:r w:rsidRPr="003F1868">
        <w:rPr>
          <w:rFonts w:hint="eastAsia"/>
          <w:b/>
        </w:rPr>
        <w:t xml:space="preserve">기존 </w:t>
      </w:r>
      <w:r w:rsidRPr="003F1868">
        <w:rPr>
          <w:b/>
        </w:rPr>
        <w:t>SRS</w:t>
      </w:r>
      <w:r w:rsidR="006C65A0">
        <w:t xml:space="preserve">                                               </w:t>
      </w:r>
      <w:r w:rsidR="006C65A0" w:rsidRPr="006C65A0">
        <w:rPr>
          <w:sz w:val="16"/>
        </w:rPr>
        <w:t xml:space="preserve"> * </w:t>
      </w:r>
      <w:proofErr w:type="gramStart"/>
      <w:r w:rsidR="006C65A0" w:rsidRPr="006C65A0">
        <w:rPr>
          <w:sz w:val="16"/>
        </w:rPr>
        <w:t>( )</w:t>
      </w:r>
      <w:proofErr w:type="gramEnd"/>
      <w:r w:rsidR="006C65A0" w:rsidRPr="006C65A0">
        <w:rPr>
          <w:sz w:val="16"/>
        </w:rPr>
        <w:t xml:space="preserve"> 안의 숫자는 최대로 입력할 수 있는 칸의 수</w:t>
      </w:r>
    </w:p>
    <w:p w:rsidR="00A661AB" w:rsidRDefault="006C65A0" w:rsidP="000A7901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Java를 이용하여 프로그램을 작성하고 txt파일 입출력을 통해 정보를 관리한다.</w:t>
      </w:r>
    </w:p>
    <w:p w:rsidR="006C65A0" w:rsidRDefault="006C65A0" w:rsidP="000A7901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로그인</w:t>
      </w:r>
    </w:p>
    <w:p w:rsidR="00A661AB" w:rsidRDefault="00A661AB" w:rsidP="00A661AB">
      <w:pPr>
        <w:pStyle w:val="af8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로그인은</w:t>
      </w:r>
      <w:proofErr w:type="spellEnd"/>
      <w:r>
        <w:rPr>
          <w:rFonts w:hint="eastAsia"/>
        </w:rPr>
        <w:t xml:space="preserve"> </w:t>
      </w:r>
      <w:r w:rsidR="006C65A0">
        <w:rPr>
          <w:rFonts w:hint="eastAsia"/>
        </w:rPr>
        <w:t xml:space="preserve">회원의 </w:t>
      </w:r>
      <w:r w:rsidR="006C65A0">
        <w:t>id</w:t>
      </w:r>
      <w:r w:rsidR="006C65A0">
        <w:rPr>
          <w:rFonts w:hint="eastAsia"/>
        </w:rPr>
        <w:t>로 한다.</w:t>
      </w:r>
    </w:p>
    <w:p w:rsidR="003F1868" w:rsidRDefault="006C65A0" w:rsidP="003F1868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관리자 및 트레이너는 옆의 관리자 버튼을 체크해야지만 관리자 패널에 접속할 수 있다.</w:t>
      </w:r>
    </w:p>
    <w:p w:rsidR="000A7901" w:rsidRDefault="000A7901" w:rsidP="000A7901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회원관리</w:t>
      </w:r>
    </w:p>
    <w:p w:rsidR="000A7901" w:rsidRDefault="000A7901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회원정보</w:t>
      </w:r>
      <w:r>
        <w:t>:</w:t>
      </w:r>
      <w:r>
        <w:rPr>
          <w:rFonts w:hint="eastAsia"/>
        </w:rPr>
        <w:t xml:space="preserve"> 회원번호[</w:t>
      </w:r>
      <w:r>
        <w:t xml:space="preserve">string(20)], </w:t>
      </w:r>
      <w:r>
        <w:rPr>
          <w:rFonts w:hint="eastAsia"/>
        </w:rPr>
        <w:t>회원이름[</w:t>
      </w:r>
      <w:r>
        <w:t>string(</w:t>
      </w:r>
      <w:r>
        <w:rPr>
          <w:rFonts w:hint="eastAsia"/>
        </w:rPr>
        <w:t>20</w:t>
      </w:r>
      <w:r>
        <w:t>)</w:t>
      </w:r>
      <w:r>
        <w:rPr>
          <w:rFonts w:hint="eastAsia"/>
        </w:rPr>
        <w:t>], 전화번호[</w:t>
      </w:r>
      <w:r>
        <w:t xml:space="preserve">string(11)], </w:t>
      </w:r>
      <w:r>
        <w:rPr>
          <w:rFonts w:hint="eastAsia"/>
        </w:rPr>
        <w:t>주소[</w:t>
      </w:r>
      <w:r>
        <w:t>char(50)], 등</w:t>
      </w:r>
      <w:r>
        <w:rPr>
          <w:rFonts w:hint="eastAsia"/>
        </w:rPr>
        <w:t>록 목적[</w:t>
      </w:r>
      <w:r w:rsidR="00A661AB">
        <w:t xml:space="preserve">string(50)], </w:t>
      </w:r>
      <w:r w:rsidR="00A661AB">
        <w:rPr>
          <w:rFonts w:hint="eastAsia"/>
        </w:rPr>
        <w:t>운동가능 시간[</w:t>
      </w:r>
      <w:r w:rsidR="00A661AB">
        <w:t xml:space="preserve">string(50)], </w:t>
      </w:r>
      <w:r w:rsidR="00A661AB">
        <w:rPr>
          <w:rFonts w:hint="eastAsia"/>
        </w:rPr>
        <w:t>배정트레이너[</w:t>
      </w:r>
      <w:r w:rsidR="00A661AB">
        <w:t xml:space="preserve">string(20)], </w:t>
      </w:r>
      <w:r w:rsidR="00A661AB">
        <w:rPr>
          <w:rFonts w:hint="eastAsia"/>
        </w:rPr>
        <w:t>플랜[</w:t>
      </w:r>
      <w:r w:rsidR="00A661AB">
        <w:t>string(50)]</w:t>
      </w:r>
    </w:p>
    <w:p w:rsidR="00A661AB" w:rsidRDefault="00A661AB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회원이 직접 회원가입을 해야 한다.</w:t>
      </w:r>
    </w:p>
    <w:p w:rsidR="00A661AB" w:rsidRDefault="00A661AB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 xml:space="preserve">회원 가입과 동시에 트레이너 큐에 있는 트레이너를 차례로 </w:t>
      </w:r>
      <w:proofErr w:type="spellStart"/>
      <w:r>
        <w:rPr>
          <w:rFonts w:hint="eastAsia"/>
        </w:rPr>
        <w:t>부여받는다</w:t>
      </w:r>
      <w:proofErr w:type="spellEnd"/>
      <w:r>
        <w:rPr>
          <w:rFonts w:hint="eastAsia"/>
        </w:rPr>
        <w:t>.</w:t>
      </w:r>
    </w:p>
    <w:p w:rsidR="00A661AB" w:rsidRDefault="00A661AB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회원은 헬스클럽 출입 시 카운터의 관리자에게 출석체크를 받을 수 있다.</w:t>
      </w:r>
    </w:p>
    <w:p w:rsidR="006C65A0" w:rsidRDefault="006C65A0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회원의 모든 정보가 한번에 리스트로 나타날 수 있도록 구현한다.</w:t>
      </w:r>
    </w:p>
    <w:p w:rsidR="003F1868" w:rsidRDefault="003F1868" w:rsidP="000A7901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관리자와 트레이너만 조회가 가능하다.</w:t>
      </w:r>
    </w:p>
    <w:p w:rsidR="00A661AB" w:rsidRDefault="00A661AB" w:rsidP="00A661AB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운동기구관리</w:t>
      </w:r>
    </w:p>
    <w:p w:rsidR="00A661AB" w:rsidRDefault="00A661AB" w:rsidP="00A661AB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운동기구정보:</w:t>
      </w:r>
      <w:r>
        <w:t xml:space="preserve"> </w:t>
      </w:r>
      <w:r>
        <w:rPr>
          <w:rFonts w:hint="eastAsia"/>
        </w:rPr>
        <w:t>이름[string(20)], 구입날짜[date],</w:t>
      </w:r>
      <w:r>
        <w:t xml:space="preserve"> </w:t>
      </w:r>
      <w:r>
        <w:rPr>
          <w:rFonts w:hint="eastAsia"/>
        </w:rPr>
        <w:t>구입가격[</w:t>
      </w:r>
      <w:proofErr w:type="spellStart"/>
      <w:r>
        <w:t>int</w:t>
      </w:r>
      <w:proofErr w:type="spellEnd"/>
      <w:r w:rsidR="006C65A0">
        <w:t>(10)</w:t>
      </w:r>
      <w:r>
        <w:t xml:space="preserve">], </w:t>
      </w:r>
      <w:r>
        <w:rPr>
          <w:rFonts w:hint="eastAsia"/>
        </w:rPr>
        <w:t>수량[</w:t>
      </w:r>
      <w:proofErr w:type="spellStart"/>
      <w:r>
        <w:t>int</w:t>
      </w:r>
      <w:proofErr w:type="spellEnd"/>
      <w:r w:rsidR="006C65A0">
        <w:t>(3)</w:t>
      </w:r>
      <w:r>
        <w:t>]</w:t>
      </w:r>
    </w:p>
    <w:p w:rsidR="003F1868" w:rsidRDefault="003F1868" w:rsidP="003F1868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한 화면에서 모든 운동기구의 정보를 리스트로 보여준다.</w:t>
      </w:r>
    </w:p>
    <w:p w:rsidR="003F1868" w:rsidRDefault="003F1868" w:rsidP="00A661AB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트레이너와 관리자가 조회할 수 있다.</w:t>
      </w:r>
    </w:p>
    <w:p w:rsidR="00A661AB" w:rsidRDefault="006C65A0" w:rsidP="00A661AB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관리자만 등록 및 삭제를 할 수 있다.</w:t>
      </w:r>
    </w:p>
    <w:p w:rsidR="006C65A0" w:rsidRDefault="006C65A0" w:rsidP="006C65A0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운동프로그램관리</w:t>
      </w:r>
    </w:p>
    <w:p w:rsidR="006C65A0" w:rsidRDefault="006C65A0" w:rsidP="006C65A0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운동프로그램정보:</w:t>
      </w:r>
      <w:r>
        <w:t xml:space="preserve"> </w:t>
      </w:r>
      <w:r>
        <w:rPr>
          <w:rFonts w:hint="eastAsia"/>
        </w:rPr>
        <w:t>이름[string(20)], 운동효과[</w:t>
      </w:r>
      <w:r>
        <w:t xml:space="preserve">string(20)], </w:t>
      </w:r>
      <w:r>
        <w:rPr>
          <w:rFonts w:hint="eastAsia"/>
        </w:rPr>
        <w:t>운동방법[</w:t>
      </w:r>
      <w:r>
        <w:t>string(20)]</w:t>
      </w:r>
    </w:p>
    <w:p w:rsidR="006C65A0" w:rsidRDefault="006C65A0" w:rsidP="006C65A0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운동 프로그램의 종류는 프로그램 내에서 수정이 불가능하고,</w:t>
      </w:r>
      <w:r>
        <w:t xml:space="preserve"> txt</w:t>
      </w:r>
      <w:r>
        <w:rPr>
          <w:rFonts w:hint="eastAsia"/>
        </w:rPr>
        <w:t>파일 업데이트를 통해서만 추가, 삭제 및 수정이 가능하다.</w:t>
      </w:r>
    </w:p>
    <w:p w:rsidR="003F1868" w:rsidRDefault="003F1868" w:rsidP="006C65A0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 xml:space="preserve">관리자만 </w:t>
      </w:r>
      <w:proofErr w:type="spellStart"/>
      <w:r>
        <w:rPr>
          <w:rFonts w:hint="eastAsia"/>
        </w:rPr>
        <w:t>조회가능하다</w:t>
      </w:r>
      <w:proofErr w:type="spellEnd"/>
      <w:r>
        <w:rPr>
          <w:rFonts w:hint="eastAsia"/>
        </w:rPr>
        <w:t>.</w:t>
      </w:r>
    </w:p>
    <w:p w:rsidR="003F1868" w:rsidRDefault="003F1868" w:rsidP="003F1868">
      <w:pPr>
        <w:pStyle w:val="af8"/>
        <w:numPr>
          <w:ilvl w:val="0"/>
          <w:numId w:val="8"/>
        </w:numPr>
        <w:ind w:leftChars="0"/>
      </w:pPr>
      <w:r>
        <w:rPr>
          <w:rFonts w:hint="eastAsia"/>
        </w:rPr>
        <w:t>트레이너 관리</w:t>
      </w:r>
    </w:p>
    <w:p w:rsidR="003F1868" w:rsidRDefault="003F1868" w:rsidP="003F1868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트레이너정보:</w:t>
      </w:r>
      <w:r>
        <w:t xml:space="preserve"> </w:t>
      </w:r>
      <w:r>
        <w:rPr>
          <w:rFonts w:hint="eastAsia"/>
        </w:rPr>
        <w:t>이름[</w:t>
      </w:r>
      <w:r>
        <w:t xml:space="preserve">string(20)], </w:t>
      </w:r>
      <w:r>
        <w:rPr>
          <w:rFonts w:hint="eastAsia"/>
        </w:rPr>
        <w:t>휴대폰번호[</w:t>
      </w:r>
      <w:r>
        <w:t xml:space="preserve">string(20)], </w:t>
      </w:r>
      <w:r>
        <w:rPr>
          <w:rFonts w:hint="eastAsia"/>
        </w:rPr>
        <w:t>입사일[</w:t>
      </w:r>
      <w:r>
        <w:t xml:space="preserve">date], </w:t>
      </w:r>
      <w:r>
        <w:rPr>
          <w:rFonts w:hint="eastAsia"/>
        </w:rPr>
        <w:t>주소[</w:t>
      </w:r>
      <w:r>
        <w:t xml:space="preserve">string(50)], </w:t>
      </w:r>
      <w:r>
        <w:rPr>
          <w:rFonts w:hint="eastAsia"/>
        </w:rPr>
        <w:t>월급[</w:t>
      </w:r>
      <w:proofErr w:type="spellStart"/>
      <w:r>
        <w:t>int</w:t>
      </w:r>
      <w:proofErr w:type="spellEnd"/>
      <w:r>
        <w:t xml:space="preserve">(10)], </w:t>
      </w:r>
      <w:r>
        <w:rPr>
          <w:rFonts w:hint="eastAsia"/>
        </w:rPr>
        <w:t>특이사항[</w:t>
      </w:r>
      <w:r>
        <w:t>string(100)[</w:t>
      </w:r>
    </w:p>
    <w:p w:rsidR="003F1868" w:rsidRDefault="003F1868" w:rsidP="003F1868">
      <w:pPr>
        <w:pStyle w:val="af8"/>
        <w:numPr>
          <w:ilvl w:val="1"/>
          <w:numId w:val="8"/>
        </w:numPr>
        <w:ind w:leftChars="0"/>
      </w:pPr>
      <w:r>
        <w:rPr>
          <w:rFonts w:hint="eastAsia"/>
        </w:rPr>
        <w:t>트레이너는 관리자가 추가 및 조회가 가능하다.</w:t>
      </w:r>
    </w:p>
    <w:p w:rsidR="003F1868" w:rsidRPr="003F1868" w:rsidRDefault="002619C6" w:rsidP="003F1868">
      <w:pPr>
        <w:pStyle w:val="af8"/>
        <w:numPr>
          <w:ilvl w:val="0"/>
          <w:numId w:val="9"/>
        </w:numPr>
        <w:ind w:leftChars="0"/>
        <w:rPr>
          <w:b/>
        </w:rPr>
      </w:pPr>
      <w:r>
        <w:rPr>
          <w:rFonts w:hint="eastAsia"/>
          <w:b/>
        </w:rPr>
        <w:t>수정 및 추가된</w:t>
      </w:r>
      <w:r w:rsidR="003F1868" w:rsidRPr="003F1868">
        <w:rPr>
          <w:rFonts w:hint="eastAsia"/>
          <w:b/>
        </w:rPr>
        <w:t xml:space="preserve"> </w:t>
      </w:r>
      <w:r w:rsidR="003F1868" w:rsidRPr="003F1868">
        <w:rPr>
          <w:b/>
        </w:rPr>
        <w:t>SRS</w:t>
      </w:r>
    </w:p>
    <w:p w:rsidR="003F1868" w:rsidRDefault="003F1868" w:rsidP="003F1868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 xml:space="preserve">txt파일로 정보를 저장, 관리하는 경우 보안에 문제가 생기기에 </w:t>
      </w:r>
      <w:r>
        <w:t>MySQL database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보안성을</w:t>
      </w:r>
      <w:proofErr w:type="spellEnd"/>
      <w:r>
        <w:rPr>
          <w:rFonts w:hint="eastAsia"/>
        </w:rPr>
        <w:t xml:space="preserve"> 높인다.</w:t>
      </w:r>
    </w:p>
    <w:p w:rsidR="003F1868" w:rsidRDefault="003F1868" w:rsidP="003F1868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>로그인</w:t>
      </w:r>
    </w:p>
    <w:p w:rsidR="003F1868" w:rsidRDefault="003F1868" w:rsidP="003F1868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 xml:space="preserve">아이디와 패스워드를 통해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한다.</w:t>
      </w:r>
      <w:r w:rsidR="002619C6">
        <w:t xml:space="preserve"> (</w:t>
      </w:r>
      <w:r w:rsidR="002619C6">
        <w:rPr>
          <w:rFonts w:hint="eastAsia"/>
        </w:rPr>
        <w:t>패스워드 추가)</w:t>
      </w:r>
    </w:p>
    <w:p w:rsidR="003F1868" w:rsidRDefault="003F1868" w:rsidP="003F1868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로그인 시 로그인 정보(관리자,</w:t>
      </w:r>
      <w:r>
        <w:t xml:space="preserve"> </w:t>
      </w:r>
      <w:r>
        <w:rPr>
          <w:rFonts w:hint="eastAsia"/>
        </w:rPr>
        <w:t>트레이너,</w:t>
      </w:r>
      <w:r>
        <w:t xml:space="preserve"> </w:t>
      </w:r>
      <w:r>
        <w:rPr>
          <w:rFonts w:hint="eastAsia"/>
        </w:rPr>
        <w:t>회원)에 따라 그에 맞는 화면을 보여준다.</w:t>
      </w:r>
      <w:r w:rsidR="002619C6">
        <w:t xml:space="preserve"> (</w:t>
      </w:r>
      <w:r w:rsidR="002619C6">
        <w:rPr>
          <w:rFonts w:hint="eastAsia"/>
        </w:rPr>
        <w:t>기존의 체크박스 삭제)</w:t>
      </w:r>
    </w:p>
    <w:p w:rsidR="003F1868" w:rsidRDefault="003F1868" w:rsidP="003F1868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>회원관리</w:t>
      </w:r>
    </w:p>
    <w:p w:rsidR="00FE13F5" w:rsidRPr="003F1868" w:rsidRDefault="003F1868" w:rsidP="003F1868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 xml:space="preserve">회원정보: </w:t>
      </w:r>
      <w:r w:rsidR="00FE13F5" w:rsidRPr="003F1868">
        <w:rPr>
          <w:rFonts w:hint="eastAsia"/>
        </w:rPr>
        <w:t>이름(10자), 휴대폰 번호(000-0000-0000), 키(</w:t>
      </w:r>
      <w:proofErr w:type="spellStart"/>
      <w:r w:rsidR="00FE13F5" w:rsidRPr="003F1868">
        <w:rPr>
          <w:rFonts w:hint="eastAsia"/>
        </w:rPr>
        <w:t>Int</w:t>
      </w:r>
      <w:proofErr w:type="spellEnd"/>
      <w:r w:rsidR="00FE13F5" w:rsidRPr="003F1868">
        <w:rPr>
          <w:rFonts w:hint="eastAsia"/>
        </w:rPr>
        <w:t>), 몸무게(</w:t>
      </w:r>
      <w:proofErr w:type="spellStart"/>
      <w:r w:rsidR="00FE13F5" w:rsidRPr="003F1868">
        <w:rPr>
          <w:rFonts w:hint="eastAsia"/>
        </w:rPr>
        <w:t>Int</w:t>
      </w:r>
      <w:proofErr w:type="spellEnd"/>
      <w:r w:rsidR="00FE13F5" w:rsidRPr="003F1868">
        <w:rPr>
          <w:rFonts w:hint="eastAsia"/>
        </w:rPr>
        <w:t xml:space="preserve">), </w:t>
      </w:r>
      <w:proofErr w:type="spellStart"/>
      <w:r w:rsidR="00FE13F5" w:rsidRPr="003F1868">
        <w:rPr>
          <w:rFonts w:hint="eastAsia"/>
        </w:rPr>
        <w:t>체지방량</w:t>
      </w:r>
      <w:proofErr w:type="spellEnd"/>
      <w:r w:rsidR="00FE13F5" w:rsidRPr="003F1868">
        <w:rPr>
          <w:rFonts w:hint="eastAsia"/>
        </w:rPr>
        <w:t>(</w:t>
      </w:r>
      <w:proofErr w:type="spellStart"/>
      <w:r w:rsidR="00FE13F5" w:rsidRPr="003F1868">
        <w:rPr>
          <w:rFonts w:hint="eastAsia"/>
        </w:rPr>
        <w:t>Int</w:t>
      </w:r>
      <w:proofErr w:type="spellEnd"/>
      <w:r w:rsidR="00FE13F5" w:rsidRPr="003F1868">
        <w:rPr>
          <w:rFonts w:hint="eastAsia"/>
        </w:rPr>
        <w:t xml:space="preserve">), </w:t>
      </w:r>
      <w:proofErr w:type="spellStart"/>
      <w:r w:rsidR="00FE13F5" w:rsidRPr="003F1868">
        <w:rPr>
          <w:rFonts w:hint="eastAsia"/>
        </w:rPr>
        <w:t>근육량</w:t>
      </w:r>
      <w:proofErr w:type="spellEnd"/>
      <w:r w:rsidR="00FE13F5" w:rsidRPr="003F1868">
        <w:rPr>
          <w:rFonts w:hint="eastAsia"/>
        </w:rPr>
        <w:t>(</w:t>
      </w:r>
      <w:proofErr w:type="spellStart"/>
      <w:r w:rsidR="00FE13F5" w:rsidRPr="003F1868">
        <w:rPr>
          <w:rFonts w:hint="eastAsia"/>
        </w:rPr>
        <w:t>Int</w:t>
      </w:r>
      <w:proofErr w:type="spellEnd"/>
      <w:r w:rsidR="00FE13F5" w:rsidRPr="003F1868">
        <w:rPr>
          <w:rFonts w:hint="eastAsia"/>
        </w:rPr>
        <w:t>), 등록날짜(</w:t>
      </w:r>
      <w:proofErr w:type="spellStart"/>
      <w:r w:rsidR="00FE13F5" w:rsidRPr="003F1868">
        <w:rPr>
          <w:rFonts w:hint="eastAsia"/>
        </w:rPr>
        <w:t>yyyy</w:t>
      </w:r>
      <w:proofErr w:type="spellEnd"/>
      <w:r w:rsidR="00FE13F5" w:rsidRPr="003F1868">
        <w:rPr>
          <w:rFonts w:hint="eastAsia"/>
        </w:rPr>
        <w:t>-mm-</w:t>
      </w:r>
      <w:proofErr w:type="spellStart"/>
      <w:r w:rsidR="00FE13F5" w:rsidRPr="003F1868">
        <w:rPr>
          <w:rFonts w:hint="eastAsia"/>
        </w:rPr>
        <w:t>dd</w:t>
      </w:r>
      <w:proofErr w:type="spellEnd"/>
      <w:r w:rsidR="00FE13F5" w:rsidRPr="003F1868">
        <w:rPr>
          <w:rFonts w:hint="eastAsia"/>
        </w:rPr>
        <w:t>), 등록기간(</w:t>
      </w:r>
      <w:proofErr w:type="spellStart"/>
      <w:r w:rsidR="00FE13F5" w:rsidRPr="003F1868">
        <w:rPr>
          <w:rFonts w:hint="eastAsia"/>
        </w:rPr>
        <w:t>Int</w:t>
      </w:r>
      <w:proofErr w:type="spellEnd"/>
      <w:r w:rsidR="00FE13F5" w:rsidRPr="003F1868">
        <w:rPr>
          <w:rFonts w:hint="eastAsia"/>
        </w:rPr>
        <w:t>), 생년월일(</w:t>
      </w:r>
      <w:proofErr w:type="spellStart"/>
      <w:r w:rsidR="00FE13F5" w:rsidRPr="003F1868">
        <w:rPr>
          <w:rFonts w:hint="eastAsia"/>
        </w:rPr>
        <w:t>yyyy</w:t>
      </w:r>
      <w:proofErr w:type="spellEnd"/>
      <w:r w:rsidR="00FE13F5" w:rsidRPr="003F1868">
        <w:rPr>
          <w:rFonts w:hint="eastAsia"/>
        </w:rPr>
        <w:t>-mm-</w:t>
      </w:r>
      <w:proofErr w:type="spellStart"/>
      <w:r w:rsidR="00FE13F5" w:rsidRPr="003F1868">
        <w:rPr>
          <w:rFonts w:hint="eastAsia"/>
        </w:rPr>
        <w:t>dd</w:t>
      </w:r>
      <w:proofErr w:type="spellEnd"/>
      <w:r w:rsidR="00FE13F5" w:rsidRPr="003F1868">
        <w:rPr>
          <w:rFonts w:hint="eastAsia"/>
        </w:rPr>
        <w:t xml:space="preserve">), 주소(200자), </w:t>
      </w:r>
      <w:r w:rsidR="002619C6">
        <w:rPr>
          <w:rFonts w:hint="eastAsia"/>
        </w:rPr>
        <w:t>배정트레이너(</w:t>
      </w:r>
      <w:r w:rsidR="002619C6">
        <w:t>10</w:t>
      </w:r>
      <w:r w:rsidR="002619C6">
        <w:rPr>
          <w:rFonts w:hint="eastAsia"/>
        </w:rPr>
        <w:t>자)</w:t>
      </w:r>
      <w:r w:rsidR="002619C6">
        <w:t xml:space="preserve">, </w:t>
      </w:r>
      <w:r w:rsidR="002619C6">
        <w:rPr>
          <w:rFonts w:hint="eastAsia"/>
        </w:rPr>
        <w:t>배정프로그램(</w:t>
      </w:r>
      <w:r w:rsidR="002619C6">
        <w:t>10</w:t>
      </w:r>
      <w:r w:rsidR="002619C6">
        <w:rPr>
          <w:rFonts w:hint="eastAsia"/>
        </w:rPr>
        <w:t>자)</w:t>
      </w:r>
      <w:r w:rsidR="002619C6">
        <w:t xml:space="preserve">, </w:t>
      </w:r>
      <w:r w:rsidR="00FE13F5" w:rsidRPr="003F1868">
        <w:rPr>
          <w:rFonts w:hint="eastAsia"/>
        </w:rPr>
        <w:t>특이사항(200자)</w:t>
      </w:r>
      <w:r w:rsidR="002619C6">
        <w:t xml:space="preserve">, </w:t>
      </w:r>
      <w:r w:rsidR="002619C6">
        <w:rPr>
          <w:rFonts w:hint="eastAsia"/>
        </w:rPr>
        <w:t>등록여부(</w:t>
      </w:r>
      <w:r w:rsidR="002619C6">
        <w:t>Boolean)</w:t>
      </w:r>
    </w:p>
    <w:p w:rsidR="003F1868" w:rsidRDefault="003F1868" w:rsidP="003F1868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회원 등록은 회원이 작성한 정보를 바탕으로 관리</w:t>
      </w:r>
      <w:r w:rsidR="002619C6">
        <w:rPr>
          <w:rFonts w:hint="eastAsia"/>
        </w:rPr>
        <w:t>자만 할 수 있다.</w:t>
      </w:r>
    </w:p>
    <w:p w:rsidR="002619C6" w:rsidRDefault="002619C6" w:rsidP="002619C6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회원의 로그인용 아이디는 회원의 휴대폰번호(</w:t>
      </w:r>
      <w:r>
        <w:t>11~12자</w:t>
      </w:r>
      <w:r>
        <w:rPr>
          <w:rFonts w:hint="eastAsia"/>
        </w:rPr>
        <w:t>리)이고,</w:t>
      </w:r>
      <w:r>
        <w:t xml:space="preserve"> </w:t>
      </w:r>
      <w:r>
        <w:rPr>
          <w:rFonts w:hint="eastAsia"/>
        </w:rPr>
        <w:t>초기 비밀번호는 생년월일 8자리로 한다.</w:t>
      </w:r>
      <w:r>
        <w:t xml:space="preserve"> </w:t>
      </w:r>
      <w:r>
        <w:rPr>
          <w:rFonts w:hint="eastAsia"/>
        </w:rPr>
        <w:t>차후에 비밀번호 변경 가능.</w:t>
      </w:r>
    </w:p>
    <w:p w:rsidR="002619C6" w:rsidRDefault="002619C6" w:rsidP="002619C6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관리자에 의해 담당 트레이너가 부여되고,</w:t>
      </w:r>
      <w:r>
        <w:t xml:space="preserve"> </w:t>
      </w:r>
      <w:r>
        <w:rPr>
          <w:rFonts w:hint="eastAsia"/>
        </w:rPr>
        <w:t>트레이너에 의해 운동프로그램이 배정된다.</w:t>
      </w:r>
    </w:p>
    <w:p w:rsidR="002619C6" w:rsidRDefault="002619C6" w:rsidP="002619C6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 xml:space="preserve">관리자와 트레이너만 </w:t>
      </w:r>
      <w:proofErr w:type="spellStart"/>
      <w:r>
        <w:rPr>
          <w:rFonts w:hint="eastAsia"/>
        </w:rPr>
        <w:t>열람가능하다</w:t>
      </w:r>
      <w:proofErr w:type="spellEnd"/>
      <w:r>
        <w:rPr>
          <w:rFonts w:hint="eastAsia"/>
        </w:rPr>
        <w:t>.</w:t>
      </w:r>
    </w:p>
    <w:p w:rsidR="00FE13F5" w:rsidRDefault="002619C6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 xml:space="preserve">해당 칼럼을 선택 후 상세보기 버튼을 클릭하면 회원 정보를 상세하게 볼 </w:t>
      </w:r>
      <w:r w:rsidR="00FE13F5">
        <w:rPr>
          <w:rFonts w:hint="eastAsia"/>
        </w:rPr>
        <w:t>수 있다.</w:t>
      </w:r>
      <w:r w:rsidR="00FE13F5">
        <w:t xml:space="preserve"> </w:t>
      </w:r>
      <w:r w:rsidR="00FE13F5">
        <w:rPr>
          <w:rFonts w:hint="eastAsia"/>
        </w:rPr>
        <w:t>또,</w:t>
      </w:r>
      <w:r w:rsidR="00FE13F5">
        <w:t xml:space="preserve"> </w:t>
      </w:r>
      <w:r w:rsidR="00FE13F5">
        <w:rPr>
          <w:rFonts w:hint="eastAsia"/>
        </w:rPr>
        <w:t>회원정보에 변화가 있을 시 상세보기 패널에서 수정이 가능하다.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등록날짜와 등록기간을 자동으로 계산하여 만료일을 알려준다.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회원 정보 리스트 아래에 있는 검색 창에 카테고리를 선택하고 검색할 수 있다.</w:t>
      </w:r>
    </w:p>
    <w:p w:rsidR="00FE13F5" w:rsidRDefault="00FE13F5" w:rsidP="00FE13F5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>운동기구 관리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 w:rsidRPr="00FE13F5">
        <w:rPr>
          <w:rFonts w:hint="eastAsia"/>
        </w:rPr>
        <w:t>운동기구</w:t>
      </w:r>
      <w:r>
        <w:rPr>
          <w:rFonts w:hint="eastAsia"/>
        </w:rPr>
        <w:t>:</w:t>
      </w:r>
      <w:r w:rsidRPr="00FE13F5">
        <w:rPr>
          <w:rFonts w:hint="eastAsia"/>
        </w:rPr>
        <w:t xml:space="preserve"> 이름(10자), 구입날짜(</w:t>
      </w:r>
      <w:proofErr w:type="spellStart"/>
      <w:r w:rsidRPr="00FE13F5">
        <w:rPr>
          <w:rFonts w:hint="eastAsia"/>
        </w:rPr>
        <w:t>yyyy</w:t>
      </w:r>
      <w:proofErr w:type="spellEnd"/>
      <w:r w:rsidRPr="00FE13F5">
        <w:rPr>
          <w:rFonts w:hint="eastAsia"/>
        </w:rPr>
        <w:t>-mm-</w:t>
      </w:r>
      <w:proofErr w:type="spellStart"/>
      <w:r w:rsidRPr="00FE13F5">
        <w:rPr>
          <w:rFonts w:hint="eastAsia"/>
        </w:rPr>
        <w:t>dd</w:t>
      </w:r>
      <w:proofErr w:type="spellEnd"/>
      <w:r w:rsidRPr="00FE13F5">
        <w:rPr>
          <w:rFonts w:hint="eastAsia"/>
        </w:rPr>
        <w:t>), 수량(</w:t>
      </w:r>
      <w:proofErr w:type="spellStart"/>
      <w:r w:rsidRPr="00FE13F5">
        <w:rPr>
          <w:rFonts w:hint="eastAsia"/>
        </w:rPr>
        <w:t>Int</w:t>
      </w:r>
      <w:proofErr w:type="spellEnd"/>
      <w:r w:rsidRPr="00FE13F5">
        <w:rPr>
          <w:rFonts w:hint="eastAsia"/>
        </w:rPr>
        <w:t>), 파손유무(</w:t>
      </w:r>
      <w:proofErr w:type="spellStart"/>
      <w:r w:rsidRPr="00FE13F5">
        <w:rPr>
          <w:rFonts w:hint="eastAsia"/>
        </w:rPr>
        <w:t>boolean</w:t>
      </w:r>
      <w:proofErr w:type="spellEnd"/>
      <w:r w:rsidRPr="00FE13F5">
        <w:rPr>
          <w:rFonts w:hint="eastAsia"/>
        </w:rPr>
        <w:t>), 비고(200자)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운동기구는 관리자에 의해 추가,</w:t>
      </w:r>
      <w:r>
        <w:t xml:space="preserve"> </w:t>
      </w:r>
      <w:r>
        <w:rPr>
          <w:rFonts w:hint="eastAsia"/>
        </w:rPr>
        <w:t>수정 및 삭제가 가능하다.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관리자와 트레이너만 열람할 수 있다.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 w:rsidRPr="00FE13F5">
        <w:rPr>
          <w:rFonts w:hint="eastAsia"/>
        </w:rPr>
        <w:t>운동기구</w:t>
      </w:r>
      <w:r w:rsidRPr="00FE13F5">
        <w:t xml:space="preserve"> 상세보기 클릭 시 그 운동기구에 대한 상세 내용이 나오며 관리자는 수정 버튼을 통해 수정이 가능하고 파손유무를 체크박스를 통해 관리할 수 있다.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 xml:space="preserve">운동기구 정보 리스트 아래에 있는 검색 창에 카테고리를 선택하고 검색할 수 있다. </w:t>
      </w:r>
    </w:p>
    <w:p w:rsidR="00FE13F5" w:rsidRDefault="00FE13F5" w:rsidP="00FE13F5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>운동프로그램 관리</w:t>
      </w:r>
    </w:p>
    <w:p w:rsidR="00FE13F5" w:rsidRPr="00FE13F5" w:rsidRDefault="00FE13F5" w:rsidP="00FE13F5">
      <w:pPr>
        <w:pStyle w:val="af8"/>
        <w:numPr>
          <w:ilvl w:val="1"/>
          <w:numId w:val="12"/>
        </w:numPr>
      </w:pPr>
      <w:r w:rsidRPr="00FE13F5">
        <w:rPr>
          <w:rFonts w:hint="eastAsia"/>
        </w:rPr>
        <w:t>운동프로그램</w:t>
      </w:r>
      <w:r>
        <w:rPr>
          <w:rFonts w:hint="eastAsia"/>
        </w:rPr>
        <w:t xml:space="preserve">: </w:t>
      </w:r>
      <w:r w:rsidRPr="00FE13F5">
        <w:rPr>
          <w:rFonts w:hint="eastAsia"/>
        </w:rPr>
        <w:t>이름(10자), 난이도(10자), 운동부위(10자), 특이사항(200자)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운동프로그램은 관리자와 트레이너에 의해 추가,</w:t>
      </w:r>
      <w:r>
        <w:t xml:space="preserve"> </w:t>
      </w:r>
      <w:r>
        <w:rPr>
          <w:rFonts w:hint="eastAsia"/>
        </w:rPr>
        <w:t>수정 및 삭제가 가능하다.</w:t>
      </w:r>
    </w:p>
    <w:p w:rsidR="00FE13F5" w:rsidRDefault="00FE13F5" w:rsidP="00FE13F5">
      <w:pPr>
        <w:pStyle w:val="af8"/>
        <w:numPr>
          <w:ilvl w:val="1"/>
          <w:numId w:val="12"/>
        </w:numPr>
        <w:ind w:leftChars="0"/>
      </w:pPr>
      <w:r w:rsidRPr="00FE13F5">
        <w:rPr>
          <w:rFonts w:hint="eastAsia"/>
        </w:rPr>
        <w:lastRenderedPageBreak/>
        <w:t>운동</w:t>
      </w:r>
      <w:r w:rsidRPr="00FE13F5">
        <w:t xml:space="preserve"> 프로그램 상세보기 버튼을 누르면 정보를 상세히 볼 수 있고, 수정이 가능하다.</w:t>
      </w:r>
    </w:p>
    <w:p w:rsidR="00F10624" w:rsidRDefault="00F10624" w:rsidP="00FE13F5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운동프로그램 리스트 아래에 있는 검색 창에 카테고리를 선택하고 검색할 수 있다.</w:t>
      </w:r>
    </w:p>
    <w:p w:rsidR="00FE13F5" w:rsidRDefault="00FE13F5" w:rsidP="00FE13F5">
      <w:pPr>
        <w:pStyle w:val="af8"/>
        <w:numPr>
          <w:ilvl w:val="0"/>
          <w:numId w:val="12"/>
        </w:numPr>
        <w:ind w:leftChars="0"/>
      </w:pPr>
      <w:r>
        <w:rPr>
          <w:rFonts w:hint="eastAsia"/>
        </w:rPr>
        <w:t>트레이너 관리</w:t>
      </w:r>
    </w:p>
    <w:p w:rsidR="00FE13F5" w:rsidRDefault="00FE13F5" w:rsidP="00F10624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트레이너:</w:t>
      </w:r>
      <w:r>
        <w:t xml:space="preserve"> </w:t>
      </w:r>
      <w:r w:rsidRPr="00FE13F5">
        <w:rPr>
          <w:rFonts w:hint="eastAsia"/>
        </w:rPr>
        <w:t>이름(10자), 휴대폰번호(000-0000-0000), 입사일(</w:t>
      </w:r>
      <w:proofErr w:type="spellStart"/>
      <w:r w:rsidRPr="00FE13F5">
        <w:rPr>
          <w:rFonts w:hint="eastAsia"/>
        </w:rPr>
        <w:t>yyyy</w:t>
      </w:r>
      <w:proofErr w:type="spellEnd"/>
      <w:r w:rsidRPr="00FE13F5">
        <w:rPr>
          <w:rFonts w:hint="eastAsia"/>
        </w:rPr>
        <w:t>-mm-</w:t>
      </w:r>
      <w:proofErr w:type="spellStart"/>
      <w:r w:rsidRPr="00FE13F5">
        <w:rPr>
          <w:rFonts w:hint="eastAsia"/>
        </w:rPr>
        <w:t>dd</w:t>
      </w:r>
      <w:proofErr w:type="spellEnd"/>
      <w:r w:rsidRPr="00FE13F5">
        <w:rPr>
          <w:rFonts w:hint="eastAsia"/>
        </w:rPr>
        <w:t>), 주소(200자), 월급(</w:t>
      </w:r>
      <w:proofErr w:type="spellStart"/>
      <w:r w:rsidRPr="00FE13F5">
        <w:rPr>
          <w:rFonts w:hint="eastAsia"/>
        </w:rPr>
        <w:t>Int</w:t>
      </w:r>
      <w:proofErr w:type="spellEnd"/>
      <w:r w:rsidRPr="00FE13F5">
        <w:rPr>
          <w:rFonts w:hint="eastAsia"/>
        </w:rPr>
        <w:t>), 특이사항(200자)</w:t>
      </w:r>
    </w:p>
    <w:p w:rsidR="00F10624" w:rsidRDefault="00F10624" w:rsidP="00F10624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트레이너 등록은 트레이너가 작성한 정보를 바탕으로 관리자만 할 수 있다.</w:t>
      </w:r>
    </w:p>
    <w:p w:rsidR="00F10624" w:rsidRDefault="00F10624" w:rsidP="00F10624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트레이너의 로그인용 아이디는 트레이너의 휴대폰번호(</w:t>
      </w:r>
      <w:r>
        <w:t>11~12자</w:t>
      </w:r>
      <w:r>
        <w:rPr>
          <w:rFonts w:hint="eastAsia"/>
        </w:rPr>
        <w:t>리)이고,</w:t>
      </w:r>
      <w:r>
        <w:t xml:space="preserve"> </w:t>
      </w:r>
      <w:r>
        <w:rPr>
          <w:rFonts w:hint="eastAsia"/>
        </w:rPr>
        <w:t xml:space="preserve">초기 비밀번호는 </w:t>
      </w:r>
      <w:r w:rsidR="00832917">
        <w:rPr>
          <w:rFonts w:hint="eastAsia"/>
        </w:rPr>
        <w:t xml:space="preserve">입사일로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차후에 비밀번호 변경 가능.</w:t>
      </w:r>
    </w:p>
    <w:p w:rsidR="00F10624" w:rsidRPr="00F10624" w:rsidRDefault="00F10624" w:rsidP="00B61310">
      <w:pPr>
        <w:pStyle w:val="af8"/>
        <w:numPr>
          <w:ilvl w:val="1"/>
          <w:numId w:val="12"/>
        </w:numPr>
        <w:ind w:leftChars="0"/>
      </w:pPr>
      <w:r>
        <w:rPr>
          <w:rFonts w:hint="eastAsia"/>
        </w:rPr>
        <w:t>관리자만 조회 가능하다.</w:t>
      </w:r>
    </w:p>
    <w:p w:rsidR="004A30E8" w:rsidRDefault="004A30E8" w:rsidP="004A30E8">
      <w:pPr>
        <w:pStyle w:val="2"/>
      </w:pPr>
      <w:bookmarkStart w:id="8" w:name="_Toc422340039"/>
      <w:r>
        <w:rPr>
          <w:rFonts w:hint="eastAsia"/>
        </w:rPr>
        <w:t>test</w:t>
      </w:r>
      <w:r>
        <w:t xml:space="preserve"> case </w:t>
      </w:r>
      <w:r>
        <w:rPr>
          <w:rFonts w:hint="eastAsia"/>
        </w:rPr>
        <w:t>작성</w:t>
      </w:r>
      <w:bookmarkEnd w:id="8"/>
    </w:p>
    <w:p w:rsidR="00F10624" w:rsidRDefault="00F10624" w:rsidP="00F10624">
      <w:pPr>
        <w:pStyle w:val="af8"/>
        <w:numPr>
          <w:ilvl w:val="0"/>
          <w:numId w:val="16"/>
        </w:numPr>
        <w:ind w:leftChars="0"/>
      </w:pPr>
      <w:r>
        <w:t xml:space="preserve">운동기구 관리 </w:t>
      </w:r>
    </w:p>
    <w:p w:rsidR="00F10624" w:rsidRDefault="00F10624" w:rsidP="00F10624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운동기구</w:t>
      </w:r>
      <w:r>
        <w:t xml:space="preserve"> 추가</w:t>
      </w:r>
    </w:p>
    <w:p w:rsidR="00F10624" w:rsidRDefault="00F10624" w:rsidP="00670B69">
      <w:pPr>
        <w:ind w:leftChars="200" w:left="400"/>
      </w:pPr>
      <w:r w:rsidRPr="00670B69">
        <w:rPr>
          <w:b/>
        </w:rPr>
        <w:t>Input:</w:t>
      </w:r>
      <w:r>
        <w:t xml:space="preserve"> 운동기구 명</w:t>
      </w:r>
      <w:r>
        <w:rPr>
          <w:rFonts w:hint="eastAsia"/>
        </w:rPr>
        <w:t>(</w:t>
      </w:r>
      <w:r w:rsidR="00B61310">
        <w:t>‘</w:t>
      </w:r>
      <w:r w:rsidR="00B61310">
        <w:rPr>
          <w:rFonts w:hint="eastAsia"/>
        </w:rPr>
        <w:t>줄넘기</w:t>
      </w:r>
      <w:r w:rsidR="00B61310">
        <w:t>’</w:t>
      </w:r>
      <w:r w:rsidR="00670B69">
        <w:rPr>
          <w:rFonts w:hint="eastAsia"/>
        </w:rPr>
        <w:t>)</w:t>
      </w:r>
      <w:r>
        <w:t>, 수량</w:t>
      </w:r>
      <w:r>
        <w:rPr>
          <w:rFonts w:hint="eastAsia"/>
        </w:rPr>
        <w:t>(</w:t>
      </w:r>
      <w:r w:rsidR="00670B69">
        <w:t>3)</w:t>
      </w:r>
      <w:r>
        <w:t>, 가격</w:t>
      </w:r>
      <w:r w:rsidR="00670B69">
        <w:rPr>
          <w:rFonts w:hint="eastAsia"/>
        </w:rPr>
        <w:t>(10</w:t>
      </w:r>
      <w:r w:rsidR="00B61310">
        <w:t>000</w:t>
      </w:r>
      <w:r w:rsidR="00670B69">
        <w:rPr>
          <w:rFonts w:hint="eastAsia"/>
        </w:rPr>
        <w:t>)</w:t>
      </w:r>
      <w:r>
        <w:t>, 구입 날짜</w:t>
      </w:r>
      <w:r w:rsidR="00670B69">
        <w:rPr>
          <w:rFonts w:hint="eastAsia"/>
        </w:rPr>
        <w:t>(</w:t>
      </w:r>
      <w:r w:rsidR="00B61310">
        <w:t>2015</w:t>
      </w:r>
      <w:r w:rsidR="00B61310">
        <w:rPr>
          <w:rFonts w:hint="eastAsia"/>
        </w:rPr>
        <w:t>-02-10</w:t>
      </w:r>
      <w:r w:rsidR="00670B69">
        <w:rPr>
          <w:rFonts w:hint="eastAsia"/>
        </w:rPr>
        <w:t>)</w:t>
      </w:r>
      <w:r>
        <w:t>, 비고</w:t>
      </w:r>
      <w:r w:rsidR="00670B69">
        <w:rPr>
          <w:rFonts w:hint="eastAsia"/>
        </w:rPr>
        <w:t>(</w:t>
      </w:r>
      <w:r w:rsidR="00B61310">
        <w:t>‘</w:t>
      </w:r>
      <w:r w:rsidR="00B61310">
        <w:rPr>
          <w:rFonts w:hint="eastAsia"/>
        </w:rPr>
        <w:t xml:space="preserve">아주 </w:t>
      </w:r>
      <w:proofErr w:type="spellStart"/>
      <w:r w:rsidR="00B61310">
        <w:rPr>
          <w:rFonts w:hint="eastAsia"/>
        </w:rPr>
        <w:t>튼튼</w:t>
      </w:r>
      <w:proofErr w:type="spellEnd"/>
      <w:r w:rsidR="00B61310">
        <w:t>’</w:t>
      </w:r>
      <w:r w:rsidR="00670B69">
        <w:rPr>
          <w:rFonts w:hint="eastAsia"/>
        </w:rPr>
        <w:t>)</w:t>
      </w:r>
    </w:p>
    <w:p w:rsidR="00F10624" w:rsidRDefault="00670B69" w:rsidP="00670B69">
      <w:pPr>
        <w:ind w:leftChars="200" w:left="400"/>
      </w:pPr>
      <w:r w:rsidRPr="00670B69">
        <w:rPr>
          <w:b/>
        </w:rPr>
        <w:t>Test procedure</w:t>
      </w:r>
      <w:r w:rsidR="00F10624" w:rsidRPr="00670B69">
        <w:rPr>
          <w:b/>
        </w:rPr>
        <w:t>:</w:t>
      </w:r>
      <w:r w:rsidR="00F10624">
        <w:t xml:space="preserve"> </w:t>
      </w:r>
      <w:r w:rsidR="00B61310">
        <w:rPr>
          <w:rFonts w:hint="eastAsia"/>
        </w:rPr>
        <w:t>i</w:t>
      </w:r>
      <w:r w:rsidR="00B61310">
        <w:t>nput</w:t>
      </w:r>
      <w:r w:rsidR="00B61310">
        <w:rPr>
          <w:rFonts w:hint="eastAsia"/>
        </w:rPr>
        <w:t xml:space="preserve">을 이용하여 </w:t>
      </w:r>
      <w:r w:rsidR="00B61310">
        <w:t xml:space="preserve">commodity </w:t>
      </w:r>
      <w:r w:rsidR="00B61310">
        <w:rPr>
          <w:rFonts w:hint="eastAsia"/>
        </w:rPr>
        <w:t>객체 생성,</w:t>
      </w:r>
      <w:r w:rsidR="00B61310">
        <w:t xml:space="preserve"> </w:t>
      </w:r>
      <w:proofErr w:type="spellStart"/>
      <w:r w:rsidR="00B61310">
        <w:t>guiProcess.add</w:t>
      </w:r>
      <w:proofErr w:type="spellEnd"/>
      <w:r w:rsidR="00B61310">
        <w:t xml:space="preserve">(commodity), </w:t>
      </w:r>
      <w:r w:rsidR="00B61310">
        <w:rPr>
          <w:rFonts w:hint="eastAsia"/>
        </w:rPr>
        <w:t xml:space="preserve">다시 </w:t>
      </w:r>
      <w:proofErr w:type="spellStart"/>
      <w:r w:rsidR="00B61310">
        <w:t>getCommodity</w:t>
      </w:r>
      <w:proofErr w:type="spellEnd"/>
      <w:r w:rsidR="00B61310">
        <w:rPr>
          <w:rFonts w:hint="eastAsia"/>
        </w:rPr>
        <w:t>를 하여 객체를 받아와 출력</w:t>
      </w:r>
    </w:p>
    <w:p w:rsidR="00F10624" w:rsidRDefault="00670B69" w:rsidP="00B61310">
      <w:pPr>
        <w:ind w:leftChars="200" w:left="400"/>
      </w:pPr>
      <w:r w:rsidRPr="00670B69">
        <w:rPr>
          <w:b/>
        </w:rPr>
        <w:t>Expected output</w:t>
      </w:r>
      <w:r w:rsidR="00F10624" w:rsidRPr="00670B69">
        <w:rPr>
          <w:b/>
        </w:rPr>
        <w:t>:</w:t>
      </w:r>
      <w:r w:rsidR="00F10624">
        <w:t xml:space="preserve">  </w:t>
      </w:r>
      <w:r w:rsidR="00B61310">
        <w:rPr>
          <w:rFonts w:hint="eastAsia"/>
        </w:rPr>
        <w:t>줄넘기,</w:t>
      </w:r>
      <w:r w:rsidR="00B61310">
        <w:t xml:space="preserve"> 3, 10000, 2015-02-10, </w:t>
      </w:r>
      <w:r w:rsidR="00B61310">
        <w:rPr>
          <w:rFonts w:hint="eastAsia"/>
        </w:rPr>
        <w:t xml:space="preserve">아주 </w:t>
      </w:r>
      <w:proofErr w:type="spellStart"/>
      <w:r w:rsidR="00B61310">
        <w:rPr>
          <w:rFonts w:hint="eastAsia"/>
        </w:rPr>
        <w:t>튼튼</w:t>
      </w:r>
      <w:proofErr w:type="spellEnd"/>
    </w:p>
    <w:p w:rsidR="00F10624" w:rsidRDefault="00F10624" w:rsidP="00670B69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운동기구</w:t>
      </w:r>
      <w:r>
        <w:t xml:space="preserve"> 검색</w:t>
      </w:r>
    </w:p>
    <w:p w:rsidR="00F10624" w:rsidRDefault="00F10624" w:rsidP="00670B69">
      <w:pPr>
        <w:ind w:leftChars="200" w:left="400"/>
      </w:pPr>
      <w:r w:rsidRPr="00670B69">
        <w:rPr>
          <w:b/>
        </w:rPr>
        <w:t>Input</w:t>
      </w:r>
      <w:r>
        <w:t xml:space="preserve">: </w:t>
      </w:r>
      <w:r w:rsidR="00B61310">
        <w:t>(</w:t>
      </w:r>
      <w:r w:rsidR="00B61310">
        <w:rPr>
          <w:rFonts w:hint="eastAsia"/>
        </w:rPr>
        <w:t>운동기구명,</w:t>
      </w:r>
      <w:r w:rsidR="00B61310">
        <w:t xml:space="preserve"> </w:t>
      </w:r>
      <w:r w:rsidR="00B61310">
        <w:rPr>
          <w:rFonts w:hint="eastAsia"/>
        </w:rPr>
        <w:t>줄넘기)</w:t>
      </w:r>
    </w:p>
    <w:p w:rsidR="00514C5C" w:rsidRDefault="00514C5C" w:rsidP="00514C5C">
      <w:pPr>
        <w:ind w:leftChars="200" w:left="400"/>
      </w:pPr>
      <w:r w:rsidRPr="00670B69">
        <w:rPr>
          <w:b/>
        </w:rPr>
        <w:t>Test procedure:</w:t>
      </w:r>
      <w:r>
        <w:t xml:space="preserve"> </w:t>
      </w:r>
      <w:r>
        <w:rPr>
          <w:rFonts w:hint="eastAsia"/>
        </w:rPr>
        <w:t xml:space="preserve">데이터베이스에서 검색한 결과를 </w:t>
      </w:r>
      <w:proofErr w:type="spellStart"/>
      <w:r>
        <w:rPr>
          <w:rFonts w:hint="eastAsia"/>
        </w:rPr>
        <w:t>백터객체로</w:t>
      </w:r>
      <w:proofErr w:type="spellEnd"/>
      <w:r>
        <w:rPr>
          <w:rFonts w:hint="eastAsia"/>
        </w:rPr>
        <w:t xml:space="preserve"> </w:t>
      </w:r>
      <w:r w:rsidR="00B61310">
        <w:rPr>
          <w:rFonts w:hint="eastAsia"/>
        </w:rPr>
        <w:t>돌려 받고 해당 정보를 출력한다.</w:t>
      </w:r>
      <w:r w:rsidR="00B61310">
        <w:t xml:space="preserve"> </w:t>
      </w:r>
      <w:r w:rsidR="00B61310">
        <w:rPr>
          <w:rFonts w:hint="eastAsia"/>
        </w:rPr>
        <w:t>위에서 추가된 줄넘기 객체를 사용.</w:t>
      </w:r>
    </w:p>
    <w:p w:rsidR="00F10624" w:rsidRDefault="00F10624" w:rsidP="00B61310">
      <w:pPr>
        <w:ind w:leftChars="200" w:left="400"/>
      </w:pPr>
      <w:r w:rsidRPr="00670B69">
        <w:rPr>
          <w:b/>
        </w:rPr>
        <w:t>Expected output</w:t>
      </w:r>
      <w:r>
        <w:t xml:space="preserve">: </w:t>
      </w:r>
      <w:r w:rsidR="00B61310">
        <w:rPr>
          <w:rFonts w:hint="eastAsia"/>
        </w:rPr>
        <w:t>줄넘기,</w:t>
      </w:r>
      <w:r w:rsidR="00B61310">
        <w:t xml:space="preserve"> 3, 10000, 2015-02-10, </w:t>
      </w:r>
      <w:r w:rsidR="00B61310">
        <w:rPr>
          <w:rFonts w:hint="eastAsia"/>
        </w:rPr>
        <w:t xml:space="preserve">아주 </w:t>
      </w:r>
      <w:proofErr w:type="spellStart"/>
      <w:r w:rsidR="00B61310">
        <w:rPr>
          <w:rFonts w:hint="eastAsia"/>
        </w:rPr>
        <w:t>튼튼</w:t>
      </w:r>
      <w:proofErr w:type="spellEnd"/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운동기구</w:t>
      </w:r>
      <w:r>
        <w:t xml:space="preserve"> 삭제</w:t>
      </w:r>
    </w:p>
    <w:p w:rsidR="00514C5C" w:rsidRDefault="00514C5C" w:rsidP="00514C5C">
      <w:pPr>
        <w:ind w:leftChars="200" w:left="400"/>
      </w:pPr>
      <w:r w:rsidRPr="00514C5C">
        <w:rPr>
          <w:b/>
        </w:rPr>
        <w:t>Input</w:t>
      </w:r>
      <w:r w:rsidR="00F10624" w:rsidRPr="00514C5C">
        <w:rPr>
          <w:b/>
        </w:rPr>
        <w:t>:</w:t>
      </w:r>
      <w:r>
        <w:rPr>
          <w:b/>
        </w:rPr>
        <w:t xml:space="preserve"> </w:t>
      </w:r>
      <w:r w:rsidR="00A54A2F">
        <w:t xml:space="preserve">1, </w:t>
      </w:r>
      <w:r w:rsidR="00A54A2F">
        <w:rPr>
          <w:rFonts w:hint="eastAsia"/>
        </w:rPr>
        <w:t>commodity</w:t>
      </w:r>
    </w:p>
    <w:p w:rsidR="00F10624" w:rsidRPr="00514C5C" w:rsidRDefault="00514C5C" w:rsidP="00514C5C">
      <w:pPr>
        <w:ind w:leftChars="200" w:left="400"/>
      </w:pPr>
      <w:r w:rsidRPr="00670B69">
        <w:rPr>
          <w:b/>
        </w:rPr>
        <w:lastRenderedPageBreak/>
        <w:t>Test procedure:</w:t>
      </w:r>
      <w:r>
        <w:t xml:space="preserve"> </w:t>
      </w:r>
      <w:r w:rsidR="00A54A2F">
        <w:rPr>
          <w:rFonts w:hint="eastAsia"/>
        </w:rPr>
        <w:t>d</w:t>
      </w:r>
      <w:r w:rsidR="00A54A2F">
        <w:t xml:space="preserve">elete(1, ‘commodity’), </w:t>
      </w:r>
      <w:proofErr w:type="spellStart"/>
      <w:r w:rsidR="00A54A2F">
        <w:t>seleteCommodity</w:t>
      </w:r>
      <w:proofErr w:type="spellEnd"/>
      <w:r w:rsidR="00A54A2F">
        <w:rPr>
          <w:rFonts w:hint="eastAsia"/>
        </w:rPr>
        <w:t xml:space="preserve">를 이용하여 해당 </w:t>
      </w:r>
      <w:proofErr w:type="spellStart"/>
      <w:r w:rsidR="00A54A2F">
        <w:rPr>
          <w:rFonts w:hint="eastAsia"/>
        </w:rPr>
        <w:t>튜플</w:t>
      </w:r>
      <w:proofErr w:type="spellEnd"/>
      <w:r w:rsidR="00A54A2F">
        <w:rPr>
          <w:rFonts w:hint="eastAsia"/>
        </w:rPr>
        <w:t xml:space="preserve"> 검색</w:t>
      </w:r>
    </w:p>
    <w:p w:rsidR="00F10624" w:rsidRDefault="00F10624" w:rsidP="00514C5C">
      <w:pPr>
        <w:ind w:leftChars="200" w:left="400"/>
      </w:pPr>
      <w:r w:rsidRPr="00514C5C">
        <w:rPr>
          <w:b/>
        </w:rPr>
        <w:t>Expected output:</w:t>
      </w:r>
      <w:r>
        <w:t xml:space="preserve"> </w:t>
      </w:r>
      <w:r w:rsidR="00A54A2F">
        <w:t>null</w:t>
      </w:r>
    </w:p>
    <w:p w:rsidR="00F10624" w:rsidRDefault="00F10624" w:rsidP="00514C5C">
      <w:pPr>
        <w:pStyle w:val="af8"/>
        <w:numPr>
          <w:ilvl w:val="0"/>
          <w:numId w:val="16"/>
        </w:numPr>
        <w:ind w:leftChars="0"/>
      </w:pPr>
      <w:r>
        <w:t>운동프로그램 관리</w:t>
      </w:r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운동프로그램</w:t>
      </w:r>
      <w:r>
        <w:t xml:space="preserve"> 추가</w:t>
      </w:r>
    </w:p>
    <w:p w:rsidR="00F10624" w:rsidRDefault="00C417DD" w:rsidP="00B61310">
      <w:pPr>
        <w:ind w:firstLine="400"/>
      </w:pPr>
      <w:r w:rsidRPr="00C417DD">
        <w:rPr>
          <w:b/>
        </w:rPr>
        <w:t>Inpu</w:t>
      </w:r>
      <w:r w:rsidRPr="00C417DD">
        <w:rPr>
          <w:rFonts w:hint="eastAsia"/>
          <w:b/>
        </w:rPr>
        <w:t>t</w:t>
      </w:r>
      <w:r w:rsidR="00F10624" w:rsidRPr="00C417DD">
        <w:rPr>
          <w:b/>
        </w:rPr>
        <w:t>:</w:t>
      </w:r>
      <w:r w:rsidR="00F10624">
        <w:t xml:space="preserve"> 운동프로그램의 이름</w:t>
      </w:r>
      <w:r w:rsidR="00B61310">
        <w:rPr>
          <w:rFonts w:hint="eastAsia"/>
        </w:rPr>
        <w:t>(</w:t>
      </w:r>
      <w:r w:rsidR="00A54A2F">
        <w:t>‘</w:t>
      </w:r>
      <w:r w:rsidR="00B61310">
        <w:rPr>
          <w:rFonts w:hint="eastAsia"/>
        </w:rPr>
        <w:t>요가</w:t>
      </w:r>
      <w:r w:rsidR="00A54A2F">
        <w:t>’</w:t>
      </w:r>
      <w:r>
        <w:rPr>
          <w:rFonts w:hint="eastAsia"/>
        </w:rPr>
        <w:t>)</w:t>
      </w:r>
      <w:r w:rsidR="00F10624">
        <w:t>, 운동 부위</w:t>
      </w:r>
      <w:r w:rsidR="00B61310">
        <w:rPr>
          <w:rFonts w:hint="eastAsia"/>
        </w:rPr>
        <w:t>(</w:t>
      </w:r>
      <w:r w:rsidR="00A54A2F">
        <w:t>‘</w:t>
      </w:r>
      <w:r w:rsidR="00B61310">
        <w:rPr>
          <w:rFonts w:hint="eastAsia"/>
        </w:rPr>
        <w:t>전신</w:t>
      </w:r>
      <w:r w:rsidR="00A54A2F">
        <w:t>’</w:t>
      </w:r>
      <w:r>
        <w:rPr>
          <w:rFonts w:hint="eastAsia"/>
        </w:rPr>
        <w:t>)</w:t>
      </w:r>
      <w:r w:rsidR="00F10624">
        <w:t>, 난이도</w:t>
      </w:r>
      <w:r w:rsidR="00A54A2F">
        <w:rPr>
          <w:rFonts w:hint="eastAsia"/>
        </w:rPr>
        <w:t>(</w:t>
      </w:r>
      <w:r w:rsidR="00A54A2F">
        <w:t>‘</w:t>
      </w:r>
      <w:r w:rsidR="00A54A2F">
        <w:rPr>
          <w:rFonts w:hint="eastAsia"/>
        </w:rPr>
        <w:t>초급</w:t>
      </w:r>
      <w:r w:rsidR="00A54A2F">
        <w:t>’</w:t>
      </w:r>
      <w:r>
        <w:rPr>
          <w:rFonts w:hint="eastAsia"/>
        </w:rPr>
        <w:t>)</w:t>
      </w:r>
      <w:r w:rsidR="00F10624">
        <w:t>, 비고</w:t>
      </w:r>
      <w:proofErr w:type="gramStart"/>
      <w:r>
        <w:rPr>
          <w:rFonts w:hint="eastAsia"/>
        </w:rPr>
        <w:t>(</w:t>
      </w:r>
      <w:r w:rsidR="00A54A2F">
        <w:t xml:space="preserve"> </w:t>
      </w:r>
      <w:r>
        <w:rPr>
          <w:rFonts w:hint="eastAsia"/>
        </w:rPr>
        <w:t>)</w:t>
      </w:r>
      <w:proofErr w:type="gramEnd"/>
    </w:p>
    <w:p w:rsidR="00F10624" w:rsidRDefault="00F10624" w:rsidP="00A54A2F">
      <w:pPr>
        <w:ind w:leftChars="200" w:left="400"/>
      </w:pPr>
      <w:r w:rsidRPr="00C417DD">
        <w:rPr>
          <w:b/>
        </w:rPr>
        <w:t>Test procedure:</w:t>
      </w:r>
      <w:r>
        <w:t xml:space="preserve"> </w:t>
      </w:r>
      <w:r w:rsidR="00C417DD">
        <w:rPr>
          <w:rFonts w:hint="eastAsia"/>
        </w:rPr>
        <w:t xml:space="preserve">input을 이용하여 </w:t>
      </w:r>
      <w:r w:rsidR="00C417DD">
        <w:t xml:space="preserve">program </w:t>
      </w:r>
      <w:r w:rsidR="00C417DD">
        <w:rPr>
          <w:rFonts w:hint="eastAsia"/>
        </w:rPr>
        <w:t xml:space="preserve">객체를 생성 후 </w:t>
      </w:r>
      <w:proofErr w:type="spellStart"/>
      <w:r w:rsidR="00C417DD">
        <w:rPr>
          <w:rFonts w:hint="eastAsia"/>
        </w:rPr>
        <w:t>FileManager</w:t>
      </w:r>
      <w:proofErr w:type="spellEnd"/>
      <w:r w:rsidR="00C417DD">
        <w:rPr>
          <w:rFonts w:hint="eastAsia"/>
        </w:rPr>
        <w:t xml:space="preserve">의 </w:t>
      </w:r>
      <w:r w:rsidR="00C417DD">
        <w:t>add</w:t>
      </w:r>
      <w:r w:rsidR="00C417DD">
        <w:rPr>
          <w:rFonts w:hint="eastAsia"/>
        </w:rPr>
        <w:t>기능을 수행한다.</w:t>
      </w:r>
      <w:r w:rsidR="00C417DD">
        <w:t xml:space="preserve"> </w:t>
      </w:r>
      <w:r w:rsidR="00A54A2F">
        <w:rPr>
          <w:rFonts w:hint="eastAsia"/>
        </w:rPr>
        <w:t xml:space="preserve">그 후 </w:t>
      </w:r>
      <w:proofErr w:type="spellStart"/>
      <w:r w:rsidR="00A54A2F">
        <w:t>getProgram</w:t>
      </w:r>
      <w:proofErr w:type="spellEnd"/>
      <w:r w:rsidR="00A54A2F">
        <w:rPr>
          <w:rFonts w:hint="eastAsia"/>
        </w:rPr>
        <w:t>을 이용하여 해당 정보를 불러와 출력한다.</w:t>
      </w:r>
    </w:p>
    <w:p w:rsidR="00F10624" w:rsidRDefault="00C417DD" w:rsidP="00A54A2F">
      <w:pPr>
        <w:ind w:leftChars="200" w:left="400"/>
      </w:pPr>
      <w:r w:rsidRPr="00C417DD">
        <w:rPr>
          <w:b/>
        </w:rPr>
        <w:t>Expected output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요가, 전신,</w:t>
      </w:r>
      <w:r w:rsidR="00A54A2F">
        <w:t xml:space="preserve"> </w:t>
      </w:r>
      <w:r w:rsidR="00A54A2F">
        <w:rPr>
          <w:rFonts w:hint="eastAsia"/>
        </w:rPr>
        <w:t>초급,</w:t>
      </w:r>
      <w:r w:rsidR="00A54A2F">
        <w:t xml:space="preserve"> </w:t>
      </w:r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운동프로그램</w:t>
      </w:r>
      <w:r>
        <w:t xml:space="preserve"> 수정</w:t>
      </w:r>
    </w:p>
    <w:p w:rsidR="00F10624" w:rsidRDefault="00F10624" w:rsidP="00A54A2F">
      <w:pPr>
        <w:ind w:leftChars="200" w:left="400"/>
      </w:pPr>
      <w:r w:rsidRPr="00C417DD">
        <w:rPr>
          <w:b/>
        </w:rPr>
        <w:t>Input:</w:t>
      </w:r>
      <w:r>
        <w:t xml:space="preserve"> </w:t>
      </w:r>
      <w:r w:rsidR="00A54A2F">
        <w:rPr>
          <w:rFonts w:hint="eastAsia"/>
        </w:rPr>
        <w:t>id(1), 운동 명(</w:t>
      </w:r>
      <w:r w:rsidR="00A54A2F">
        <w:t>‘</w:t>
      </w:r>
      <w:proofErr w:type="spellStart"/>
      <w:r w:rsidR="00A54A2F">
        <w:rPr>
          <w:rFonts w:hint="eastAsia"/>
        </w:rPr>
        <w:t>필라테스</w:t>
      </w:r>
      <w:proofErr w:type="spellEnd"/>
      <w:r w:rsidR="00A54A2F">
        <w:t>’</w:t>
      </w:r>
      <w:r w:rsidR="00A54A2F">
        <w:rPr>
          <w:rFonts w:hint="eastAsia"/>
        </w:rPr>
        <w:t>)</w:t>
      </w:r>
      <w:r w:rsidR="00A54A2F">
        <w:t xml:space="preserve">, </w:t>
      </w:r>
      <w:r w:rsidR="00A54A2F">
        <w:rPr>
          <w:rFonts w:hint="eastAsia"/>
        </w:rPr>
        <w:t>운동부위(</w:t>
      </w:r>
      <w:r w:rsidR="00A54A2F">
        <w:t>‘</w:t>
      </w:r>
      <w:r w:rsidR="00A54A2F">
        <w:rPr>
          <w:rFonts w:hint="eastAsia"/>
        </w:rPr>
        <w:t>전신</w:t>
      </w:r>
      <w:r w:rsidR="00A54A2F">
        <w:t xml:space="preserve">’), </w:t>
      </w:r>
      <w:r w:rsidR="00A54A2F">
        <w:rPr>
          <w:rFonts w:hint="eastAsia"/>
        </w:rPr>
        <w:t>난이도(</w:t>
      </w:r>
      <w:r w:rsidR="00A54A2F">
        <w:t>‘</w:t>
      </w:r>
      <w:r w:rsidR="00A54A2F">
        <w:rPr>
          <w:rFonts w:hint="eastAsia"/>
        </w:rPr>
        <w:t>중급</w:t>
      </w:r>
      <w:r w:rsidR="00A54A2F">
        <w:t xml:space="preserve">’), </w:t>
      </w:r>
      <w:r w:rsidR="00A54A2F">
        <w:rPr>
          <w:rFonts w:hint="eastAsia"/>
        </w:rPr>
        <w:t>비고(</w:t>
      </w:r>
      <w:r w:rsidR="00A54A2F">
        <w:t>‘</w:t>
      </w:r>
      <w:r w:rsidR="00A54A2F">
        <w:rPr>
          <w:rFonts w:hint="eastAsia"/>
        </w:rPr>
        <w:t>요가대체</w:t>
      </w:r>
      <w:r w:rsidR="00A54A2F">
        <w:t>’)</w:t>
      </w:r>
    </w:p>
    <w:p w:rsidR="00F10624" w:rsidRDefault="00C417DD" w:rsidP="00A54A2F">
      <w:pPr>
        <w:ind w:leftChars="200" w:left="400"/>
      </w:pPr>
      <w:r w:rsidRPr="00C417DD">
        <w:rPr>
          <w:b/>
        </w:rPr>
        <w:t>Test procedure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 xml:space="preserve">요가가 저장된 </w:t>
      </w:r>
      <w:proofErr w:type="spellStart"/>
      <w:r w:rsidR="00A54A2F">
        <w:rPr>
          <w:rFonts w:hint="eastAsia"/>
        </w:rPr>
        <w:t>튜플의</w:t>
      </w:r>
      <w:proofErr w:type="spellEnd"/>
      <w:r w:rsidR="00A54A2F">
        <w:rPr>
          <w:rFonts w:hint="eastAsia"/>
        </w:rPr>
        <w:t xml:space="preserve"> i</w:t>
      </w:r>
      <w:r w:rsidR="00A54A2F">
        <w:t>d</w:t>
      </w:r>
      <w:r w:rsidR="00A54A2F">
        <w:rPr>
          <w:rFonts w:hint="eastAsia"/>
        </w:rPr>
        <w:t>값을 받아오고,</w:t>
      </w:r>
      <w:r w:rsidR="00A54A2F">
        <w:t xml:space="preserve"> </w:t>
      </w:r>
      <w:r w:rsidR="00A54A2F">
        <w:rPr>
          <w:rFonts w:hint="eastAsia"/>
        </w:rPr>
        <w:t>위의 정보로 객체를 만든 후,</w:t>
      </w:r>
      <w:r w:rsidR="00A54A2F">
        <w:t xml:space="preserve"> </w:t>
      </w:r>
      <w:proofErr w:type="spellStart"/>
      <w:r w:rsidR="00A54A2F">
        <w:t>updateProgram</w:t>
      </w:r>
      <w:proofErr w:type="spellEnd"/>
      <w:r w:rsidR="00A54A2F">
        <w:rPr>
          <w:rFonts w:hint="eastAsia"/>
        </w:rPr>
        <w:t>을 이용하여 수정한 후,</w:t>
      </w:r>
      <w:r w:rsidR="00A54A2F">
        <w:t xml:space="preserve"> </w:t>
      </w:r>
      <w:proofErr w:type="spellStart"/>
      <w:r w:rsidR="00A54A2F">
        <w:t>getProgram</w:t>
      </w:r>
      <w:proofErr w:type="spellEnd"/>
      <w:r w:rsidR="00A54A2F">
        <w:rPr>
          <w:rFonts w:hint="eastAsia"/>
        </w:rPr>
        <w:t>을 시행하여 출력한다.</w:t>
      </w:r>
    </w:p>
    <w:p w:rsidR="00F10624" w:rsidRDefault="00C417DD" w:rsidP="00A54A2F">
      <w:pPr>
        <w:ind w:leftChars="200" w:left="400"/>
      </w:pPr>
      <w:r w:rsidRPr="00C417DD">
        <w:rPr>
          <w:b/>
        </w:rPr>
        <w:t>Expected output</w:t>
      </w:r>
      <w:r w:rsidR="00F10624" w:rsidRPr="00C417DD">
        <w:rPr>
          <w:b/>
        </w:rPr>
        <w:t>:</w:t>
      </w:r>
      <w:r w:rsidR="00F10624">
        <w:t xml:space="preserve"> </w:t>
      </w:r>
      <w:proofErr w:type="spellStart"/>
      <w:r w:rsidR="00A54A2F">
        <w:rPr>
          <w:rFonts w:hint="eastAsia"/>
        </w:rPr>
        <w:t>필라테스</w:t>
      </w:r>
      <w:proofErr w:type="spellEnd"/>
      <w:r w:rsidR="00A54A2F">
        <w:rPr>
          <w:rFonts w:hint="eastAsia"/>
        </w:rPr>
        <w:t>,</w:t>
      </w:r>
      <w:r w:rsidR="00A54A2F">
        <w:t xml:space="preserve"> </w:t>
      </w:r>
      <w:r w:rsidR="00A54A2F">
        <w:rPr>
          <w:rFonts w:hint="eastAsia"/>
        </w:rPr>
        <w:t>전신, 중급,</w:t>
      </w:r>
      <w:r w:rsidR="00A54A2F">
        <w:t xml:space="preserve"> </w:t>
      </w:r>
      <w:r w:rsidR="00A54A2F">
        <w:rPr>
          <w:rFonts w:hint="eastAsia"/>
        </w:rPr>
        <w:t>요가대체</w:t>
      </w:r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운동프로그램</w:t>
      </w:r>
      <w:r>
        <w:t xml:space="preserve"> 삭제</w:t>
      </w:r>
    </w:p>
    <w:p w:rsidR="00F10624" w:rsidRDefault="00C417DD" w:rsidP="00A54A2F">
      <w:pPr>
        <w:ind w:leftChars="200" w:left="400"/>
      </w:pPr>
      <w:r w:rsidRPr="00C417DD">
        <w:rPr>
          <w:b/>
        </w:rPr>
        <w:t>Input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1, program</w:t>
      </w:r>
    </w:p>
    <w:p w:rsidR="00F10624" w:rsidRDefault="00C417DD" w:rsidP="00A54A2F">
      <w:pPr>
        <w:ind w:leftChars="200" w:left="400"/>
      </w:pPr>
      <w:r w:rsidRPr="00C417DD">
        <w:rPr>
          <w:b/>
        </w:rPr>
        <w:t>Test procedure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d</w:t>
      </w:r>
      <w:r w:rsidR="00A54A2F">
        <w:t xml:space="preserve">elete(1, program), </w:t>
      </w:r>
      <w:proofErr w:type="spellStart"/>
      <w:r w:rsidR="00A54A2F">
        <w:rPr>
          <w:rFonts w:hint="eastAsia"/>
        </w:rPr>
        <w:t>s</w:t>
      </w:r>
      <w:r w:rsidR="00A54A2F">
        <w:t>eleteProgram</w:t>
      </w:r>
      <w:proofErr w:type="spellEnd"/>
      <w:r w:rsidR="00A54A2F">
        <w:t>()</w:t>
      </w:r>
      <w:r w:rsidR="00A54A2F">
        <w:rPr>
          <w:rFonts w:hint="eastAsia"/>
        </w:rPr>
        <w:t xml:space="preserve">을 이용하여 해당 </w:t>
      </w:r>
      <w:proofErr w:type="spellStart"/>
      <w:r w:rsidR="00A54A2F">
        <w:rPr>
          <w:rFonts w:hint="eastAsia"/>
        </w:rPr>
        <w:t>튜플검색</w:t>
      </w:r>
      <w:proofErr w:type="spellEnd"/>
      <w:r w:rsidR="00A54A2F">
        <w:rPr>
          <w:rFonts w:hint="eastAsia"/>
        </w:rPr>
        <w:t>.</w:t>
      </w:r>
    </w:p>
    <w:p w:rsidR="00F10624" w:rsidRDefault="00C417DD" w:rsidP="00A54A2F">
      <w:pPr>
        <w:ind w:leftChars="200" w:left="400"/>
      </w:pPr>
      <w:r w:rsidRPr="00C417DD">
        <w:rPr>
          <w:b/>
        </w:rPr>
        <w:t>Expected Output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null</w:t>
      </w:r>
    </w:p>
    <w:p w:rsidR="00F10624" w:rsidRDefault="00F10624" w:rsidP="00514C5C">
      <w:pPr>
        <w:pStyle w:val="af8"/>
        <w:numPr>
          <w:ilvl w:val="0"/>
          <w:numId w:val="16"/>
        </w:numPr>
        <w:ind w:leftChars="0"/>
      </w:pPr>
      <w:r>
        <w:t>트레이너 관리</w:t>
      </w:r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트레이너</w:t>
      </w:r>
      <w:r>
        <w:t xml:space="preserve"> 등록</w:t>
      </w:r>
    </w:p>
    <w:p w:rsidR="00F10624" w:rsidRDefault="00C417DD" w:rsidP="00514C5C">
      <w:pPr>
        <w:ind w:leftChars="200" w:left="400"/>
      </w:pPr>
      <w:r w:rsidRPr="00C417DD">
        <w:rPr>
          <w:b/>
        </w:rPr>
        <w:t>Input</w:t>
      </w:r>
      <w:r w:rsidR="00F10624" w:rsidRPr="00C417DD">
        <w:rPr>
          <w:b/>
        </w:rPr>
        <w:t>:</w:t>
      </w:r>
      <w:r w:rsidR="00F10624">
        <w:t xml:space="preserve"> 트레이너 id</w:t>
      </w:r>
      <w:r w:rsidR="00A54A2F">
        <w:t>(1)</w:t>
      </w:r>
      <w:r w:rsidR="00F10624">
        <w:t>, 입사일</w:t>
      </w:r>
      <w:r w:rsidR="00A54A2F">
        <w:rPr>
          <w:rFonts w:hint="eastAsia"/>
        </w:rPr>
        <w:t>(2015-01-12)</w:t>
      </w:r>
      <w:r w:rsidR="00F10624">
        <w:t>, 전화번호</w:t>
      </w:r>
      <w:r w:rsidR="00A54A2F">
        <w:rPr>
          <w:rFonts w:hint="eastAsia"/>
        </w:rPr>
        <w:t>(010-1111-1111)</w:t>
      </w:r>
      <w:r w:rsidR="00A54A2F">
        <w:t xml:space="preserve">, </w:t>
      </w:r>
      <w:r w:rsidR="00A54A2F">
        <w:rPr>
          <w:rFonts w:hint="eastAsia"/>
        </w:rPr>
        <w:t>월급(</w:t>
      </w:r>
      <w:r w:rsidR="00A54A2F">
        <w:t xml:space="preserve">150), </w:t>
      </w:r>
      <w:r w:rsidR="00A54A2F">
        <w:rPr>
          <w:rFonts w:hint="eastAsia"/>
        </w:rPr>
        <w:t>나이(</w:t>
      </w:r>
      <w:r w:rsidR="00A54A2F">
        <w:t xml:space="preserve">28), </w:t>
      </w:r>
      <w:r w:rsidR="00A54A2F">
        <w:rPr>
          <w:rFonts w:hint="eastAsia"/>
        </w:rPr>
        <w:t>주소(대구)</w:t>
      </w:r>
      <w:r w:rsidR="00A54A2F">
        <w:t xml:space="preserve">, </w:t>
      </w:r>
      <w:r w:rsidR="00A54A2F">
        <w:rPr>
          <w:rFonts w:hint="eastAsia"/>
        </w:rPr>
        <w:t>로그인 아이디</w:t>
      </w:r>
      <w:r w:rsidR="00A54A2F">
        <w:t xml:space="preserve">(123), </w:t>
      </w:r>
      <w:r w:rsidR="00A54A2F">
        <w:rPr>
          <w:rFonts w:hint="eastAsia"/>
        </w:rPr>
        <w:t>비밀번호(</w:t>
      </w:r>
      <w:r w:rsidR="00A54A2F">
        <w:t>123)</w:t>
      </w:r>
    </w:p>
    <w:p w:rsidR="00F10624" w:rsidRDefault="00C417DD" w:rsidP="00514C5C">
      <w:pPr>
        <w:ind w:leftChars="200" w:left="400"/>
      </w:pPr>
      <w:r w:rsidRPr="00C417DD">
        <w:rPr>
          <w:b/>
        </w:rPr>
        <w:t>Test Procedure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 xml:space="preserve">위의 정보를 이용하여 </w:t>
      </w:r>
      <w:r w:rsidR="00A54A2F">
        <w:t>trainer</w:t>
      </w:r>
      <w:r w:rsidR="00A54A2F">
        <w:rPr>
          <w:rFonts w:hint="eastAsia"/>
        </w:rPr>
        <w:t>객체를 생성 후,</w:t>
      </w:r>
      <w:r w:rsidR="00A54A2F">
        <w:t xml:space="preserve"> add(</w:t>
      </w:r>
      <w:r w:rsidR="00A54A2F">
        <w:rPr>
          <w:rFonts w:hint="eastAsia"/>
        </w:rPr>
        <w:t>trainer)를 수행,</w:t>
      </w:r>
      <w:r w:rsidR="00A54A2F">
        <w:t xml:space="preserve"> </w:t>
      </w:r>
      <w:proofErr w:type="spellStart"/>
      <w:r w:rsidR="00A54A2F">
        <w:t>getTrainer</w:t>
      </w:r>
      <w:proofErr w:type="spellEnd"/>
      <w:r w:rsidR="00A54A2F">
        <w:t>()</w:t>
      </w:r>
      <w:proofErr w:type="spellStart"/>
      <w:r w:rsidR="00A54A2F">
        <w:rPr>
          <w:rFonts w:hint="eastAsia"/>
        </w:rPr>
        <w:t>를</w:t>
      </w:r>
      <w:proofErr w:type="spellEnd"/>
      <w:r w:rsidR="00A54A2F">
        <w:rPr>
          <w:rFonts w:hint="eastAsia"/>
        </w:rPr>
        <w:t xml:space="preserve"> 이용하여 해당 정보를 다시 객체로 받아온 후 출력</w:t>
      </w:r>
    </w:p>
    <w:p w:rsidR="00F10624" w:rsidRDefault="00C417DD" w:rsidP="00A54A2F">
      <w:pPr>
        <w:ind w:leftChars="200" w:left="400"/>
      </w:pPr>
      <w:r w:rsidRPr="00C417DD">
        <w:rPr>
          <w:b/>
        </w:rPr>
        <w:t>Expected Output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1</w:t>
      </w:r>
      <w:r w:rsidR="00A54A2F">
        <w:t xml:space="preserve">, 2015-01-12, 010-1111-1111, 150, 28, </w:t>
      </w:r>
      <w:r w:rsidR="00A54A2F">
        <w:rPr>
          <w:rFonts w:hint="eastAsia"/>
        </w:rPr>
        <w:t>대구, 123, 123</w:t>
      </w:r>
    </w:p>
    <w:p w:rsidR="00F10624" w:rsidRDefault="00F10624" w:rsidP="00514C5C">
      <w:pPr>
        <w:pStyle w:val="af8"/>
        <w:numPr>
          <w:ilvl w:val="0"/>
          <w:numId w:val="9"/>
        </w:numPr>
        <w:ind w:leftChars="0"/>
      </w:pPr>
      <w:r>
        <w:rPr>
          <w:rFonts w:hint="eastAsia"/>
        </w:rPr>
        <w:t>트레이너</w:t>
      </w:r>
      <w:r>
        <w:t xml:space="preserve"> 삭제</w:t>
      </w:r>
    </w:p>
    <w:p w:rsidR="00F10624" w:rsidRDefault="00F10624" w:rsidP="00514C5C">
      <w:pPr>
        <w:ind w:leftChars="200" w:left="400"/>
      </w:pPr>
      <w:r w:rsidRPr="00C417DD">
        <w:rPr>
          <w:b/>
        </w:rPr>
        <w:lastRenderedPageBreak/>
        <w:t>Input:</w:t>
      </w:r>
      <w:r>
        <w:t xml:space="preserve"> </w:t>
      </w:r>
      <w:r w:rsidR="00A54A2F">
        <w:rPr>
          <w:rFonts w:hint="eastAsia"/>
        </w:rPr>
        <w:t>1,</w:t>
      </w:r>
      <w:r w:rsidR="00A54A2F">
        <w:t xml:space="preserve"> trainer</w:t>
      </w:r>
    </w:p>
    <w:p w:rsidR="00A54A2F" w:rsidRPr="00514C5C" w:rsidRDefault="00C417DD" w:rsidP="00A54A2F">
      <w:pPr>
        <w:ind w:leftChars="200" w:left="400"/>
      </w:pPr>
      <w:r w:rsidRPr="00C417DD">
        <w:rPr>
          <w:b/>
        </w:rPr>
        <w:t>Test Procedure</w:t>
      </w:r>
      <w:r w:rsidR="00F10624" w:rsidRPr="00C417DD">
        <w:rPr>
          <w:b/>
        </w:rPr>
        <w:t>:</w:t>
      </w:r>
      <w:r w:rsidR="00F10624">
        <w:t xml:space="preserve"> </w:t>
      </w:r>
      <w:r w:rsidR="00A54A2F">
        <w:rPr>
          <w:rFonts w:hint="eastAsia"/>
        </w:rPr>
        <w:t>d</w:t>
      </w:r>
      <w:r w:rsidR="00A54A2F">
        <w:t xml:space="preserve">elete(1, ‘trainer’), </w:t>
      </w:r>
      <w:proofErr w:type="spellStart"/>
      <w:r w:rsidR="00A54A2F">
        <w:t>seleteTrainer</w:t>
      </w:r>
      <w:proofErr w:type="spellEnd"/>
      <w:r w:rsidR="00A54A2F">
        <w:rPr>
          <w:rFonts w:hint="eastAsia"/>
        </w:rPr>
        <w:t xml:space="preserve">를 이용하여 해당 </w:t>
      </w:r>
      <w:proofErr w:type="spellStart"/>
      <w:r w:rsidR="00A54A2F">
        <w:rPr>
          <w:rFonts w:hint="eastAsia"/>
        </w:rPr>
        <w:t>튜플</w:t>
      </w:r>
      <w:proofErr w:type="spellEnd"/>
      <w:r w:rsidR="00A54A2F">
        <w:rPr>
          <w:rFonts w:hint="eastAsia"/>
        </w:rPr>
        <w:t xml:space="preserve"> 검색</w:t>
      </w:r>
    </w:p>
    <w:p w:rsidR="00F10624" w:rsidRDefault="00A54A2F" w:rsidP="00A54A2F">
      <w:pPr>
        <w:ind w:leftChars="200" w:left="400"/>
      </w:pPr>
      <w:r w:rsidRPr="00514C5C">
        <w:rPr>
          <w:b/>
        </w:rPr>
        <w:t>Expected output:</w:t>
      </w:r>
      <w:r>
        <w:t xml:space="preserve"> null</w:t>
      </w:r>
    </w:p>
    <w:p w:rsidR="00CB4416" w:rsidRDefault="00CB4416" w:rsidP="004A30E8">
      <w:pPr>
        <w:pStyle w:val="1"/>
        <w:rPr>
          <w:rStyle w:val="1Char"/>
        </w:rPr>
      </w:pPr>
      <w:bookmarkStart w:id="9" w:name="_Toc422340040"/>
      <w:r w:rsidRPr="004A30E8">
        <w:rPr>
          <w:rStyle w:val="1Char"/>
          <w:rFonts w:hint="eastAsia"/>
        </w:rPr>
        <w:t>시스템 분석</w:t>
      </w:r>
      <w:bookmarkEnd w:id="9"/>
    </w:p>
    <w:bookmarkStart w:id="10" w:name="_Toc422340041"/>
    <w:p w:rsidR="002B3C7B" w:rsidRDefault="002B3C7B" w:rsidP="002B3C7B">
      <w:pPr>
        <w:pStyle w:val="2"/>
      </w:pPr>
      <w:r w:rsidRPr="002B3C7B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7D4E8D" wp14:editId="0F3B2C6D">
                <wp:simplePos x="0" y="0"/>
                <wp:positionH relativeFrom="margin">
                  <wp:align>center</wp:align>
                </wp:positionH>
                <wp:positionV relativeFrom="paragraph">
                  <wp:posOffset>501698</wp:posOffset>
                </wp:positionV>
                <wp:extent cx="4868545" cy="1026160"/>
                <wp:effectExtent l="0" t="0" r="27305" b="21590"/>
                <wp:wrapTopAndBottom/>
                <wp:docPr id="1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8545" cy="1026160"/>
                          <a:chOff x="0" y="0"/>
                          <a:chExt cx="5378114" cy="1191126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2875547" y="0"/>
                            <a:ext cx="2502567" cy="11911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5B7B" w:rsidRDefault="00405B7B" w:rsidP="002B3C7B">
                              <w:pPr>
                                <w:pStyle w:val="af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헬스장 관리 시스템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사각형 6"/>
                        <wps:cNvSpPr/>
                        <wps:spPr>
                          <a:xfrm>
                            <a:off x="0" y="0"/>
                            <a:ext cx="1800725" cy="11911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5B7B" w:rsidRDefault="00405B7B" w:rsidP="002B3C7B">
                              <w:pPr>
                                <w:pStyle w:val="af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보안 시스템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직선 연결선 7"/>
                        <wps:cNvCnPr/>
                        <wps:spPr>
                          <a:xfrm>
                            <a:off x="1800725" y="595563"/>
                            <a:ext cx="107482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D4E8D" id="그룹 8" o:spid="_x0000_s1027" style="position:absolute;margin-left:0;margin-top:39.5pt;width:383.35pt;height:80.8pt;z-index:251661312;mso-position-horizontal:center;mso-position-horizontal-relative:margin;mso-width-relative:margin;mso-height-relative:margin" coordsize="53781,11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">
                <v:rect id="직사각형 2" o:spid="_x0000_s1028" style="position:absolute;left:28755;width:25026;height:119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nuEMMA&#10;AADaAAAADwAAAGRycy9kb3ducmV2LnhtbESPT2vCQBTE7wW/w/IEb3VjDtJGV5GAWOypqR68PbLP&#10;bDD7NmS3+dNP3y0Uehxm5jfMdj/aRvTU+dqxgtUyAUFcOl1zpeDyeXx+AeEDssbGMSmYyMN+N3va&#10;YqbdwB/UF6ESEcI+QwUmhDaT0peGLPqla4mjd3edxRBlV0nd4RDhtpFpkqylxZrjgsGWckPlo/iy&#10;Ct4nGfrLdf363ef1pItbfjpTrtRiPh42IAKN4T/8137TClL4vRJv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nuEMMAAADaAAAADwAAAAAAAAAAAAAAAACYAgAAZHJzL2Rv&#10;d25yZXYueG1sUEsFBgAAAAAEAAQA9QAAAIgDAAAAAA==&#10;" fillcolor="white [3201]" strokecolor="black [3200]" strokeweight="2pt">
                  <v:textbox>
                    <w:txbxContent>
                      <w:p w:rsidR="00405B7B" w:rsidRDefault="00405B7B" w:rsidP="002B3C7B">
                        <w:pPr>
                          <w:pStyle w:val="af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헬스장 관리 시스템</w:t>
                        </w:r>
                      </w:p>
                    </w:txbxContent>
                  </v:textbox>
                </v:rect>
                <v:rect id="직사각형 6" o:spid="_x0000_s1029" style="position:absolute;width:18007;height:119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oE8IA&#10;AADaAAAADwAAAGRycy9kb3ducmV2LnhtbESPQYvCMBSE74L/ITzBm6buoWjXKEtBVtyTVQ/eHs3b&#10;tmzzUppY2/31RhA8DjPzDbPe9qYWHbWusqxgMY9AEOdWV1woOJ92syUI55E11pZJwUAOtpvxaI2J&#10;tnc+Upf5QgQIuwQVlN43iZQuL8mgm9uGOHi/tjXog2wLqVu8B7ip5UcUxdJgxWGhxIbSkvK/7GYU&#10;/AzSd+dLvPrv0mrQ2TX9PlCq1HTSf32C8NT7d/jV3msFMTyvhBs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ougTwgAAANoAAAAPAAAAAAAAAAAAAAAAAJgCAABkcnMvZG93&#10;bnJldi54bWxQSwUGAAAAAAQABAD1AAAAhwMAAAAA&#10;" fillcolor="white [3201]" strokecolor="black [3200]" strokeweight="2pt">
                  <v:textbox>
                    <w:txbxContent>
                      <w:p w:rsidR="00405B7B" w:rsidRDefault="00405B7B" w:rsidP="002B3C7B">
                        <w:pPr>
                          <w:pStyle w:val="af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보안 시스템</w:t>
                        </w:r>
                      </w:p>
                    </w:txbxContent>
                  </v:textbox>
                </v:rect>
                <v:line id="직선 연결선 7" o:spid="_x0000_s1030" style="position:absolute;visibility:visible;mso-wrap-style:square" from="18007,5955" to="28755,5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3YgcQAAADaAAAADwAAAGRycy9kb3ducmV2LnhtbESPT2vCQBTE7wW/w/IEb3WjoJHoKkEQ&#10;qj3VP3h9ZJ9JNPs27G5j2k/fLRR6HGbmN8xq05tGdOR8bVnBZJyAIC6srrlUcD7tXhcgfEDW2Fgm&#10;BV/kYbMevKww0/bJH9QdQykihH2GCqoQ2kxKX1Rk0I9tSxy9m3UGQ5SulNrhM8JNI6dJMpcGa44L&#10;Fba0rah4HD+NgkVxuLs8zfeT2aVNv7vp+3x3TZUaDft8CSJQH/7Df+03rSCF3yvxBs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DdiBxAAAANoAAAAPAAAAAAAAAAAA&#10;AAAAAKECAABkcnMvZG93bnJldi54bWxQSwUGAAAAAAQABAD5AAAAkgMAAAAA&#10;" strokecolor="black [3213]"/>
                <w10:wrap type="topAndBottom" anchorx="margin"/>
              </v:group>
            </w:pict>
          </mc:Fallback>
        </mc:AlternateContent>
      </w:r>
      <w:r w:rsidR="004A30E8">
        <w:rPr>
          <w:rFonts w:hint="eastAsia"/>
        </w:rPr>
        <w:t>context-Diagram</w:t>
      </w:r>
      <w:bookmarkEnd w:id="10"/>
    </w:p>
    <w:p w:rsidR="002B3C7B" w:rsidRPr="002B3C7B" w:rsidRDefault="002B3C7B" w:rsidP="002B3C7B">
      <w:r>
        <w:rPr>
          <w:rFonts w:hint="eastAsia"/>
        </w:rPr>
        <w:t>이 시스템은 외부 시스템과의 연관성이 적은 시스템이다.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헬스장에 등록된 회원 및 트레이너의 정보의 보안을 유지해줄 시스템만 필요로 한다.</w:t>
      </w:r>
    </w:p>
    <w:p w:rsidR="004A30E8" w:rsidRDefault="000D1FEF" w:rsidP="004A30E8">
      <w:pPr>
        <w:pStyle w:val="2"/>
      </w:pPr>
      <w:bookmarkStart w:id="11" w:name="_Toc422340042"/>
      <w:r>
        <w:rPr>
          <w:rFonts w:hint="eastAsia"/>
        </w:rPr>
        <w:lastRenderedPageBreak/>
        <w:t xml:space="preserve">architcture </w:t>
      </w:r>
      <w:r w:rsidR="004A30E8">
        <w:rPr>
          <w:rFonts w:hint="eastAsia"/>
        </w:rPr>
        <w:t>design</w:t>
      </w:r>
      <w:r w:rsidR="004A30E8">
        <w:t xml:space="preserve"> </w:t>
      </w:r>
      <w:r w:rsidR="004A30E8">
        <w:rPr>
          <w:rFonts w:hint="eastAsia"/>
        </w:rPr>
        <w:t>분석</w:t>
      </w:r>
      <w:bookmarkEnd w:id="11"/>
    </w:p>
    <w:p w:rsidR="000D1FEF" w:rsidRDefault="000D1FEF" w:rsidP="000D1FEF">
      <w:r w:rsidRPr="000D1FEF">
        <w:rPr>
          <w:rFonts w:hint="eastAsia"/>
          <w:noProof/>
        </w:rPr>
        <w:drawing>
          <wp:inline distT="0" distB="0" distL="0" distR="0">
            <wp:extent cx="5337175" cy="4070138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407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D1FEF">
        <w:rPr>
          <w:rFonts w:hint="eastAsia"/>
        </w:rPr>
        <w:t>현재</w:t>
      </w:r>
      <w:r w:rsidRPr="000D1FEF">
        <w:t xml:space="preserve"> 구현되어 있는 프로그램은 사용자가 로그인 하면, 요청된 패널(관리자용, 트레이너용, 회원용)을 볼 수 있고, 그에 따라 데이터를 열람, 추가, 삭제 등을 할 수 있다. 요청된 패널은 View에 해당되며, Trainer, Client, Commodity, Program Model에 있는 내용을 볼 수 있으며, 데이터의 직접적인 제어는 Controller에서 이루어진다. 사용자는 데이터 베이스에서 데이터가 어떻게 처리되는지 알 필요도 없고, 사용자 패널</w:t>
      </w:r>
      <w:r w:rsidRPr="000D1FEF">
        <w:rPr>
          <w:rFonts w:hint="eastAsia"/>
        </w:rPr>
        <w:t>에서</w:t>
      </w:r>
      <w:r w:rsidRPr="000D1FEF">
        <w:t xml:space="preserve"> 데이터 베이스 처리기능을 분리해야 유지, 보수가 쉬울 것이다. 따라서 MVC아키텍처를 이용하여 사용자 인터페이스와 데이터 베이스 </w:t>
      </w:r>
      <w:proofErr w:type="spellStart"/>
      <w:r w:rsidRPr="000D1FEF">
        <w:t>로직을</w:t>
      </w:r>
      <w:proofErr w:type="spellEnd"/>
      <w:r w:rsidRPr="000D1FEF">
        <w:t xml:space="preserve"> 분리하여 설계할 것이다.</w:t>
      </w:r>
    </w:p>
    <w:p w:rsidR="000D1FEF" w:rsidRDefault="000D1FEF" w:rsidP="000D1FEF">
      <w:pPr>
        <w:pStyle w:val="2"/>
      </w:pPr>
      <w:bookmarkStart w:id="12" w:name="_Toc422340043"/>
      <w:r>
        <w:rPr>
          <w:rFonts w:hint="eastAsia"/>
        </w:rPr>
        <w:t>class diagram</w:t>
      </w:r>
      <w:bookmarkEnd w:id="12"/>
    </w:p>
    <w:p w:rsidR="000A780B" w:rsidRDefault="0002127D" w:rsidP="000A780B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 xml:space="preserve">Class </w:t>
      </w:r>
      <w:r w:rsidR="000A780B">
        <w:rPr>
          <w:rFonts w:hint="eastAsia"/>
        </w:rPr>
        <w:t>Diagram</w:t>
      </w:r>
    </w:p>
    <w:p w:rsidR="006C61BB" w:rsidRPr="004325CE" w:rsidRDefault="006C61BB" w:rsidP="006C61BB">
      <w:pPr>
        <w:pStyle w:val="af8"/>
        <w:numPr>
          <w:ilvl w:val="0"/>
          <w:numId w:val="27"/>
        </w:numPr>
        <w:spacing w:before="0" w:after="160" w:line="259" w:lineRule="auto"/>
        <w:ind w:leftChars="0"/>
      </w:pPr>
      <w:r>
        <w:rPr>
          <w:rFonts w:hint="eastAsia"/>
        </w:rPr>
        <w:t>기존의 클래스다이어그램</w:t>
      </w:r>
    </w:p>
    <w:p w:rsidR="006C61BB" w:rsidRDefault="006C61BB" w:rsidP="006C61BB">
      <w:pPr>
        <w:spacing w:after="160" w:line="259" w:lineRule="auto"/>
      </w:pPr>
      <w:r w:rsidRPr="004325CE">
        <w:rPr>
          <w:noProof/>
        </w:rPr>
        <w:lastRenderedPageBreak/>
        <w:drawing>
          <wp:inline distT="0" distB="0" distL="0" distR="0" wp14:anchorId="3BA699EF" wp14:editId="016C43DD">
            <wp:extent cx="5731510" cy="4486275"/>
            <wp:effectExtent l="0" t="0" r="2540" b="9525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BB" w:rsidRPr="00BE27D3" w:rsidRDefault="006C61BB" w:rsidP="006C61BB">
      <w:pPr>
        <w:pStyle w:val="af8"/>
        <w:numPr>
          <w:ilvl w:val="0"/>
          <w:numId w:val="28"/>
        </w:numPr>
        <w:spacing w:before="0" w:after="160" w:line="259" w:lineRule="auto"/>
        <w:ind w:leftChars="0"/>
      </w:pPr>
      <w:r w:rsidRPr="004325CE">
        <w:rPr>
          <w:rFonts w:hint="eastAsia"/>
        </w:rPr>
        <w:t>문제점</w:t>
      </w:r>
      <w:r w:rsidRPr="004325CE">
        <w:t xml:space="preserve">: </w:t>
      </w:r>
      <w:r>
        <w:rPr>
          <w:rFonts w:hint="eastAsia"/>
        </w:rPr>
        <w:t xml:space="preserve">기능적으로 연관된 클래스들이 많으나 모두 따로 구현되어 있어서 중복되는 코드가 많고 어떠한 아키텍처 패턴에도 해당되지 않는다. 코드 내에서도 한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안에 여러 가지 기능이 구현됨에 따라 유지 보수성이 떨어진다.</w:t>
      </w:r>
    </w:p>
    <w:p w:rsidR="006C61BB" w:rsidRDefault="006C61BB" w:rsidP="006C61BB">
      <w:pPr>
        <w:spacing w:after="160" w:line="259" w:lineRule="auto"/>
        <w:jc w:val="both"/>
        <w:rPr>
          <w:highlight w:val="lightGray"/>
        </w:rPr>
      </w:pPr>
      <w:r>
        <w:rPr>
          <w:highlight w:val="lightGray"/>
        </w:rPr>
        <w:br w:type="page"/>
      </w:r>
    </w:p>
    <w:p w:rsidR="006C61BB" w:rsidRDefault="006C61BB" w:rsidP="006C61BB">
      <w:pPr>
        <w:spacing w:after="160" w:line="259" w:lineRule="auto"/>
        <w:rPr>
          <w:highlight w:val="lightGray"/>
        </w:rPr>
      </w:pPr>
    </w:p>
    <w:p w:rsidR="006C61BB" w:rsidRPr="00BE27D3" w:rsidRDefault="006C61BB" w:rsidP="006C61BB">
      <w:pPr>
        <w:pStyle w:val="af8"/>
        <w:numPr>
          <w:ilvl w:val="0"/>
          <w:numId w:val="27"/>
        </w:numPr>
        <w:spacing w:before="0" w:after="160" w:line="259" w:lineRule="auto"/>
        <w:ind w:leftChars="0"/>
      </w:pPr>
      <w:r w:rsidRPr="00BE27D3">
        <w:rPr>
          <w:rFonts w:hint="eastAsia"/>
        </w:rPr>
        <w:t>수정,</w:t>
      </w:r>
      <w:r>
        <w:rPr>
          <w:rFonts w:hint="eastAsia"/>
        </w:rPr>
        <w:t xml:space="preserve"> </w:t>
      </w:r>
      <w:r w:rsidRPr="00BE27D3">
        <w:rPr>
          <w:rFonts w:hint="eastAsia"/>
        </w:rPr>
        <w:t>추가</w:t>
      </w:r>
      <w:r>
        <w:rPr>
          <w:rFonts w:hint="eastAsia"/>
        </w:rPr>
        <w:t xml:space="preserve"> </w:t>
      </w:r>
      <w:r w:rsidRPr="00BE27D3">
        <w:rPr>
          <w:rFonts w:hint="eastAsia"/>
        </w:rPr>
        <w:t>후</w:t>
      </w:r>
      <w:r>
        <w:rPr>
          <w:rFonts w:hint="eastAsia"/>
        </w:rPr>
        <w:t xml:space="preserve"> </w:t>
      </w:r>
      <w:r w:rsidRPr="00BE27D3">
        <w:rPr>
          <w:rFonts w:hint="eastAsia"/>
        </w:rPr>
        <w:t>클래스다이어그램</w:t>
      </w:r>
    </w:p>
    <w:p w:rsidR="006C61BB" w:rsidRDefault="006C61BB" w:rsidP="006C61BB">
      <w:pPr>
        <w:pStyle w:val="af8"/>
        <w:numPr>
          <w:ilvl w:val="0"/>
          <w:numId w:val="28"/>
        </w:numPr>
        <w:spacing w:before="0" w:after="160" w:line="259" w:lineRule="auto"/>
        <w:ind w:leftChars="0"/>
        <w:rPr>
          <w:noProof/>
        </w:rPr>
      </w:pPr>
      <w:r>
        <w:rPr>
          <w:rFonts w:hint="eastAsia"/>
          <w:noProof/>
        </w:rPr>
        <w:t>전체적으로 MVC 아키텍처 패턴을 사용함으로써, 다음과 같이 패키지를 구분하여 상위에서부터 Controller, View, Model의 기능을 수행하게 된다.</w:t>
      </w:r>
    </w:p>
    <w:p w:rsidR="00B525FC" w:rsidRPr="009E2518" w:rsidRDefault="00B525FC" w:rsidP="006C61BB">
      <w:pPr>
        <w:pStyle w:val="af8"/>
        <w:numPr>
          <w:ilvl w:val="0"/>
          <w:numId w:val="28"/>
        </w:numPr>
        <w:spacing w:before="0" w:after="160" w:line="259" w:lineRule="auto"/>
        <w:ind w:leftChars="0"/>
        <w:rPr>
          <w:noProof/>
        </w:rPr>
      </w:pPr>
      <w:r>
        <w:rPr>
          <w:rFonts w:hint="eastAsia"/>
          <w:noProof/>
        </w:rPr>
        <w:t xml:space="preserve">GUI class는 </w:t>
      </w:r>
      <w:r>
        <w:rPr>
          <w:noProof/>
        </w:rPr>
        <w:t>GuiProcess</w:t>
      </w:r>
      <w:r>
        <w:rPr>
          <w:rFonts w:hint="eastAsia"/>
          <w:noProof/>
        </w:rPr>
        <w:t>의 메소드를 이용하여 FileManager의 데이터베이스 메소드에 접근할 수 있다.</w:t>
      </w:r>
    </w:p>
    <w:p w:rsidR="006C61BB" w:rsidRDefault="006C61BB" w:rsidP="006C61BB">
      <w:pPr>
        <w:spacing w:after="160" w:line="259" w:lineRule="auto"/>
        <w:ind w:left="400"/>
      </w:pPr>
      <w:r>
        <w:rPr>
          <w:noProof/>
        </w:rPr>
        <w:drawing>
          <wp:inline distT="0" distB="0" distL="0" distR="0" wp14:anchorId="31742730" wp14:editId="5010353A">
            <wp:extent cx="4958638" cy="4810126"/>
            <wp:effectExtent l="0" t="0" r="0" b="0"/>
            <wp:docPr id="8" name="그림 8" descr="C:\Users\user\Desktop\KakaoTalk_20150428_195927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akaoTalk_20150428_1959276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38" cy="48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BB" w:rsidRDefault="006C61BB" w:rsidP="006C61BB"/>
    <w:p w:rsidR="007D4355" w:rsidRDefault="007D4355" w:rsidP="007D4355">
      <w:pPr>
        <w:pStyle w:val="af8"/>
        <w:numPr>
          <w:ilvl w:val="0"/>
          <w:numId w:val="20"/>
        </w:numPr>
        <w:ind w:leftChars="0"/>
      </w:pPr>
      <w:r>
        <w:t>Sequence</w:t>
      </w:r>
      <w:r>
        <w:rPr>
          <w:rFonts w:hint="eastAsia"/>
        </w:rPr>
        <w:t xml:space="preserve"> Diagram</w:t>
      </w:r>
    </w:p>
    <w:p w:rsidR="0002127D" w:rsidRDefault="0002127D" w:rsidP="0002127D">
      <w:pPr>
        <w:pStyle w:val="af8"/>
        <w:numPr>
          <w:ilvl w:val="0"/>
          <w:numId w:val="25"/>
        </w:numPr>
        <w:spacing w:before="0" w:after="160" w:line="259" w:lineRule="auto"/>
        <w:ind w:leftChars="0"/>
      </w:pPr>
      <w:r w:rsidRPr="0069194F">
        <w:rPr>
          <w:rFonts w:hint="eastAsia"/>
        </w:rPr>
        <w:t>기존의</w:t>
      </w:r>
      <w:r>
        <w:rPr>
          <w:rFonts w:hint="eastAsia"/>
        </w:rPr>
        <w:t xml:space="preserve"> </w:t>
      </w:r>
      <w:r w:rsidRPr="0069194F">
        <w:rPr>
          <w:rFonts w:hint="eastAsia"/>
        </w:rPr>
        <w:t>시퀀스다이어그램</w:t>
      </w:r>
    </w:p>
    <w:p w:rsidR="0002127D" w:rsidRPr="006A53E8" w:rsidRDefault="0002127D" w:rsidP="0002127D">
      <w:pPr>
        <w:pStyle w:val="af8"/>
        <w:numPr>
          <w:ilvl w:val="0"/>
          <w:numId w:val="26"/>
        </w:numPr>
        <w:spacing w:before="0" w:after="160" w:line="259" w:lineRule="auto"/>
        <w:ind w:leftChars="0"/>
      </w:pPr>
      <w:r>
        <w:rPr>
          <w:rFonts w:hint="eastAsia"/>
        </w:rPr>
        <w:t>관리자</w:t>
      </w:r>
      <w:r>
        <w:t xml:space="preserve">- </w:t>
      </w:r>
      <w:r>
        <w:rPr>
          <w:rFonts w:hint="eastAsia"/>
        </w:rPr>
        <w:t>비밀번호변경</w:t>
      </w:r>
    </w:p>
    <w:p w:rsidR="0002127D" w:rsidRDefault="0002127D" w:rsidP="0002127D">
      <w:pPr>
        <w:spacing w:after="160" w:line="259" w:lineRule="auto"/>
        <w:ind w:left="760"/>
      </w:pPr>
      <w:r w:rsidRPr="006A53E8">
        <w:rPr>
          <w:noProof/>
        </w:rPr>
        <w:lastRenderedPageBreak/>
        <w:drawing>
          <wp:inline distT="0" distB="0" distL="0" distR="0" wp14:anchorId="11917A94" wp14:editId="15184706">
            <wp:extent cx="3944937" cy="190500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639" cy="19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7D" w:rsidRDefault="0002127D" w:rsidP="0002127D">
      <w:pPr>
        <w:pStyle w:val="af8"/>
        <w:numPr>
          <w:ilvl w:val="0"/>
          <w:numId w:val="26"/>
        </w:numPr>
        <w:spacing w:before="0" w:after="160" w:line="259" w:lineRule="auto"/>
        <w:ind w:leftChars="0"/>
      </w:pPr>
      <w:r>
        <w:rPr>
          <w:rFonts w:hint="eastAsia"/>
        </w:rPr>
        <w:t>관리자</w:t>
      </w:r>
      <w:r>
        <w:t xml:space="preserve">- </w:t>
      </w:r>
      <w:r>
        <w:rPr>
          <w:rFonts w:hint="eastAsia"/>
        </w:rPr>
        <w:t>추가, 삭제</w:t>
      </w:r>
    </w:p>
    <w:p w:rsidR="0002127D" w:rsidRDefault="0002127D" w:rsidP="0002127D">
      <w:pPr>
        <w:spacing w:after="160" w:line="259" w:lineRule="auto"/>
        <w:ind w:left="760"/>
      </w:pPr>
      <w:r w:rsidRPr="00CE6CB6">
        <w:rPr>
          <w:noProof/>
        </w:rPr>
        <w:drawing>
          <wp:inline distT="0" distB="0" distL="0" distR="0" wp14:anchorId="5F69810D" wp14:editId="6D88C1B0">
            <wp:extent cx="3867150" cy="2376989"/>
            <wp:effectExtent l="0" t="0" r="0" b="4445"/>
            <wp:docPr id="1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73" cy="23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7D" w:rsidRDefault="0002127D" w:rsidP="0002127D">
      <w:pPr>
        <w:pStyle w:val="af8"/>
        <w:numPr>
          <w:ilvl w:val="0"/>
          <w:numId w:val="26"/>
        </w:numPr>
        <w:spacing w:before="0" w:after="160" w:line="259" w:lineRule="auto"/>
        <w:ind w:leftChars="0"/>
      </w:pPr>
      <w:r>
        <w:rPr>
          <w:rFonts w:hint="eastAsia"/>
        </w:rPr>
        <w:t>관리자</w:t>
      </w:r>
      <w:r>
        <w:t xml:space="preserve">- </w:t>
      </w:r>
      <w:r>
        <w:rPr>
          <w:rFonts w:hint="eastAsia"/>
        </w:rPr>
        <w:t>트레이너배정</w:t>
      </w:r>
    </w:p>
    <w:p w:rsidR="0002127D" w:rsidRDefault="0002127D" w:rsidP="0002127D">
      <w:pPr>
        <w:spacing w:after="160" w:line="259" w:lineRule="auto"/>
        <w:ind w:left="760"/>
      </w:pPr>
      <w:r w:rsidRPr="00CE6CB6">
        <w:rPr>
          <w:noProof/>
        </w:rPr>
        <w:drawing>
          <wp:inline distT="0" distB="0" distL="0" distR="0" wp14:anchorId="327B6158" wp14:editId="42522FBB">
            <wp:extent cx="4124325" cy="2541491"/>
            <wp:effectExtent l="0" t="0" r="0" b="0"/>
            <wp:docPr id="15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627" cy="25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7D" w:rsidRDefault="0002127D" w:rsidP="0002127D">
      <w:pPr>
        <w:pStyle w:val="af8"/>
        <w:numPr>
          <w:ilvl w:val="0"/>
          <w:numId w:val="26"/>
        </w:numPr>
        <w:spacing w:before="0" w:after="160" w:line="259" w:lineRule="auto"/>
        <w:ind w:leftChars="0"/>
      </w:pPr>
      <w:r>
        <w:rPr>
          <w:rFonts w:hint="eastAsia"/>
        </w:rPr>
        <w:t>관리자</w:t>
      </w:r>
      <w:r>
        <w:t xml:space="preserve">- </w:t>
      </w:r>
      <w:r>
        <w:rPr>
          <w:rFonts w:hint="eastAsia"/>
        </w:rPr>
        <w:t>운동 프로그램 배정</w:t>
      </w:r>
    </w:p>
    <w:p w:rsidR="0002127D" w:rsidRPr="0037745B" w:rsidRDefault="0002127D" w:rsidP="0002127D">
      <w:pPr>
        <w:spacing w:after="160" w:line="259" w:lineRule="auto"/>
        <w:ind w:left="760"/>
      </w:pPr>
      <w:r w:rsidRPr="00257F13">
        <w:rPr>
          <w:noProof/>
        </w:rPr>
        <w:lastRenderedPageBreak/>
        <w:drawing>
          <wp:inline distT="0" distB="0" distL="0" distR="0" wp14:anchorId="65FDECB4" wp14:editId="596E9213">
            <wp:extent cx="3714750" cy="2295275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152" cy="23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7D" w:rsidRPr="00257F13" w:rsidRDefault="0002127D" w:rsidP="0002127D">
      <w:pPr>
        <w:spacing w:after="160" w:line="259" w:lineRule="auto"/>
        <w:ind w:left="760"/>
      </w:pPr>
    </w:p>
    <w:p w:rsidR="0002127D" w:rsidRPr="0069194F" w:rsidRDefault="0002127D" w:rsidP="0002127D">
      <w:pPr>
        <w:pStyle w:val="af8"/>
        <w:numPr>
          <w:ilvl w:val="0"/>
          <w:numId w:val="25"/>
        </w:numPr>
        <w:spacing w:before="0" w:after="160" w:line="259" w:lineRule="auto"/>
        <w:ind w:leftChars="0"/>
      </w:pPr>
      <w:r w:rsidRPr="0069194F">
        <w:rPr>
          <w:rFonts w:hint="eastAsia"/>
        </w:rPr>
        <w:t>추가,</w:t>
      </w:r>
      <w:r>
        <w:rPr>
          <w:rFonts w:hint="eastAsia"/>
        </w:rPr>
        <w:t xml:space="preserve"> </w:t>
      </w:r>
      <w:r w:rsidRPr="0069194F">
        <w:rPr>
          <w:rFonts w:hint="eastAsia"/>
        </w:rPr>
        <w:t>수정된</w:t>
      </w:r>
      <w:r>
        <w:rPr>
          <w:rFonts w:hint="eastAsia"/>
        </w:rPr>
        <w:t xml:space="preserve"> </w:t>
      </w:r>
      <w:r w:rsidRPr="0069194F">
        <w:rPr>
          <w:rFonts w:hint="eastAsia"/>
        </w:rPr>
        <w:t>시퀀스다이어그램</w:t>
      </w:r>
    </w:p>
    <w:p w:rsidR="0002127D" w:rsidRPr="0069194F" w:rsidRDefault="0002127D" w:rsidP="0002127D">
      <w:pPr>
        <w:pStyle w:val="af8"/>
        <w:numPr>
          <w:ilvl w:val="0"/>
          <w:numId w:val="24"/>
        </w:numPr>
        <w:spacing w:before="0" w:after="160" w:line="259" w:lineRule="auto"/>
        <w:ind w:leftChars="0"/>
      </w:pPr>
      <w:r w:rsidRPr="0069194F">
        <w:rPr>
          <w:rFonts w:hint="eastAsia"/>
        </w:rPr>
        <w:t>검색</w:t>
      </w:r>
    </w:p>
    <w:p w:rsidR="0002127D" w:rsidRDefault="0002127D" w:rsidP="0002127D">
      <w:pPr>
        <w:spacing w:after="160" w:line="259" w:lineRule="auto"/>
        <w:ind w:left="760"/>
      </w:pPr>
      <w:r>
        <w:rPr>
          <w:noProof/>
        </w:rPr>
        <w:drawing>
          <wp:inline distT="0" distB="0" distL="0" distR="0" wp14:anchorId="01E6D732" wp14:editId="0FDA490C">
            <wp:extent cx="4133850" cy="3362325"/>
            <wp:effectExtent l="0" t="0" r="0" b="9525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02127D" w:rsidRPr="00257F13" w:rsidRDefault="0002127D" w:rsidP="0002127D">
      <w:pPr>
        <w:spacing w:after="160" w:line="259" w:lineRule="auto"/>
        <w:ind w:firstLineChars="100" w:firstLine="200"/>
      </w:pPr>
      <w:r>
        <w:rPr>
          <w:rFonts w:hint="eastAsia"/>
        </w:rPr>
        <w:t>회원, 운동프로그램, 운동기구, 트레이너를 검색할 수 있는 기능을 추가하였다.</w:t>
      </w:r>
    </w:p>
    <w:p w:rsidR="0002127D" w:rsidRPr="0069194F" w:rsidRDefault="0002127D" w:rsidP="0002127D">
      <w:pPr>
        <w:spacing w:after="160" w:line="259" w:lineRule="auto"/>
      </w:pPr>
    </w:p>
    <w:p w:rsidR="0002127D" w:rsidRDefault="0002127D" w:rsidP="0002127D">
      <w:pPr>
        <w:pStyle w:val="af8"/>
        <w:numPr>
          <w:ilvl w:val="0"/>
          <w:numId w:val="24"/>
        </w:numPr>
        <w:spacing w:before="0" w:after="160" w:line="259" w:lineRule="auto"/>
        <w:ind w:leftChars="0"/>
      </w:pPr>
      <w:r>
        <w:rPr>
          <w:rFonts w:hint="eastAsia"/>
        </w:rPr>
        <w:t>정보</w:t>
      </w:r>
      <w:r w:rsidRPr="0069194F">
        <w:rPr>
          <w:rFonts w:hint="eastAsia"/>
        </w:rPr>
        <w:t>수정</w:t>
      </w:r>
    </w:p>
    <w:p w:rsidR="00A47955" w:rsidRDefault="00A47955" w:rsidP="0002127D">
      <w:pPr>
        <w:pStyle w:val="af8"/>
        <w:spacing w:after="160" w:line="259" w:lineRule="auto"/>
        <w:ind w:leftChars="0" w:left="1120"/>
        <w:rPr>
          <w:noProof/>
        </w:rPr>
      </w:pPr>
    </w:p>
    <w:p w:rsidR="0002127D" w:rsidRDefault="00A47955" w:rsidP="0002127D">
      <w:pPr>
        <w:pStyle w:val="af8"/>
        <w:spacing w:after="160" w:line="259" w:lineRule="auto"/>
        <w:ind w:leftChars="0" w:left="1120"/>
      </w:pPr>
      <w:r>
        <w:rPr>
          <w:noProof/>
        </w:rPr>
        <w:lastRenderedPageBreak/>
        <w:drawing>
          <wp:inline distT="0" distB="0" distL="0" distR="0" wp14:anchorId="74B77B64" wp14:editId="605968EE">
            <wp:extent cx="3209925" cy="314723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549"/>
                    <a:stretch/>
                  </pic:blipFill>
                  <pic:spPr bwMode="auto">
                    <a:xfrm>
                      <a:off x="0" y="0"/>
                      <a:ext cx="3209925" cy="314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27D" w:rsidRDefault="0002127D" w:rsidP="0002127D">
      <w:pPr>
        <w:pStyle w:val="af8"/>
        <w:spacing w:after="160" w:line="259" w:lineRule="auto"/>
        <w:ind w:leftChars="0" w:left="1120"/>
      </w:pPr>
      <w:r>
        <w:rPr>
          <w:rFonts w:hint="eastAsia"/>
        </w:rPr>
        <w:t>Admin이 운동기구정보, 트레이너정보, 회원정보를 수정 할 수 있다.</w:t>
      </w:r>
    </w:p>
    <w:p w:rsidR="0002127D" w:rsidRDefault="00A47955" w:rsidP="0002127D">
      <w:pPr>
        <w:pStyle w:val="af8"/>
        <w:numPr>
          <w:ilvl w:val="0"/>
          <w:numId w:val="24"/>
        </w:numPr>
        <w:spacing w:before="0" w:after="160" w:line="259" w:lineRule="auto"/>
        <w:ind w:leftChars="0"/>
      </w:pPr>
      <w:proofErr w:type="spellStart"/>
      <w:r>
        <w:t>UserMode</w:t>
      </w:r>
      <w:proofErr w:type="spellEnd"/>
      <w:r>
        <w:t xml:space="preserve"> </w:t>
      </w:r>
    </w:p>
    <w:p w:rsidR="0002127D" w:rsidRPr="00003A9F" w:rsidRDefault="0002127D" w:rsidP="0002127D">
      <w:pPr>
        <w:pStyle w:val="af8"/>
        <w:spacing w:after="160" w:line="259" w:lineRule="auto"/>
        <w:ind w:leftChars="0" w:left="1120"/>
      </w:pPr>
      <w:r>
        <w:rPr>
          <w:rFonts w:hint="eastAsia"/>
        </w:rPr>
        <w:t>3-1. 회원정보보기</w:t>
      </w:r>
      <w:r w:rsidRPr="00003A9F">
        <w:rPr>
          <w:rFonts w:hint="eastAsia"/>
        </w:rPr>
        <w:t>: 회원이자신의정보(개인정보, 배정트레이너, 배정프로그램)를</w:t>
      </w:r>
      <w:r>
        <w:rPr>
          <w:rFonts w:hint="eastAsia"/>
        </w:rPr>
        <w:t xml:space="preserve"> </w:t>
      </w:r>
      <w:r w:rsidRPr="00003A9F">
        <w:rPr>
          <w:rFonts w:hint="eastAsia"/>
        </w:rPr>
        <w:t>확인하는</w:t>
      </w:r>
      <w:r>
        <w:rPr>
          <w:rFonts w:hint="eastAsia"/>
        </w:rPr>
        <w:t xml:space="preserve"> </w:t>
      </w:r>
      <w:r w:rsidRPr="00003A9F">
        <w:rPr>
          <w:rFonts w:hint="eastAsia"/>
        </w:rPr>
        <w:t>기능</w:t>
      </w:r>
    </w:p>
    <w:p w:rsidR="0002127D" w:rsidRPr="00003A9F" w:rsidRDefault="0002127D" w:rsidP="0002127D">
      <w:pPr>
        <w:spacing w:after="160" w:line="259" w:lineRule="auto"/>
      </w:pPr>
      <w:r>
        <w:rPr>
          <w:noProof/>
        </w:rPr>
        <w:drawing>
          <wp:inline distT="0" distB="0" distL="0" distR="0" wp14:anchorId="71A0495D" wp14:editId="2D2B7750">
            <wp:extent cx="4876800" cy="3019425"/>
            <wp:effectExtent l="0" t="0" r="0" b="952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7D" w:rsidRDefault="0002127D" w:rsidP="0002127D">
      <w:pPr>
        <w:pStyle w:val="af8"/>
        <w:spacing w:after="160" w:line="259" w:lineRule="auto"/>
        <w:ind w:leftChars="0" w:left="1120"/>
      </w:pPr>
    </w:p>
    <w:p w:rsidR="0002127D" w:rsidRDefault="0002127D" w:rsidP="0002127D">
      <w:pPr>
        <w:pStyle w:val="af8"/>
        <w:spacing w:after="160" w:line="259" w:lineRule="auto"/>
        <w:ind w:leftChars="0" w:left="1120"/>
      </w:pPr>
      <w:r>
        <w:rPr>
          <w:rFonts w:hint="eastAsia"/>
        </w:rPr>
        <w:t>3-2. 회원정보수정: 회원이 자신의 정보를 수정하는 기능</w:t>
      </w:r>
    </w:p>
    <w:p w:rsidR="0002127D" w:rsidRPr="00003A9F" w:rsidRDefault="0002127D" w:rsidP="0002127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778CFBB8" wp14:editId="76A1C2DE">
            <wp:extent cx="4810125" cy="3133725"/>
            <wp:effectExtent l="0" t="0" r="9525" b="9525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55" w:rsidRDefault="007D4355" w:rsidP="007D4355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Use-Case Diagram</w:t>
      </w:r>
    </w:p>
    <w:p w:rsidR="000A780B" w:rsidRPr="000A780B" w:rsidRDefault="007D4355" w:rsidP="007D4355">
      <w:r>
        <w:rPr>
          <w:rFonts w:hint="eastAsia"/>
          <w:noProof/>
        </w:rPr>
        <w:lastRenderedPageBreak/>
        <w:drawing>
          <wp:inline distT="0" distB="0" distL="0" distR="0">
            <wp:extent cx="6453817" cy="6049925"/>
            <wp:effectExtent l="0" t="0" r="4445" b="825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그림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87" cy="60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16" w:rsidRDefault="00CB4416" w:rsidP="004A30E8">
      <w:pPr>
        <w:pStyle w:val="1"/>
        <w:rPr>
          <w:rStyle w:val="1Char"/>
        </w:rPr>
      </w:pPr>
      <w:bookmarkStart w:id="14" w:name="_Toc422340044"/>
      <w:r w:rsidRPr="004A30E8">
        <w:rPr>
          <w:rStyle w:val="1Char"/>
          <w:rFonts w:hint="eastAsia"/>
        </w:rPr>
        <w:t>품질향상도 분석</w:t>
      </w:r>
      <w:bookmarkEnd w:id="14"/>
    </w:p>
    <w:p w:rsidR="002B3C7B" w:rsidRDefault="002B3C7B" w:rsidP="002B3C7B">
      <w:pPr>
        <w:pStyle w:val="2"/>
      </w:pPr>
      <w:bookmarkStart w:id="15" w:name="_Toc422340045"/>
      <w:r>
        <w:rPr>
          <w:rFonts w:hint="eastAsia"/>
        </w:rPr>
        <w:t>Availability</w:t>
      </w:r>
      <w:bookmarkEnd w:id="15"/>
    </w:p>
    <w:p w:rsidR="006C61BB" w:rsidRPr="006C61BB" w:rsidRDefault="006C61BB" w:rsidP="006C61BB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38개의 클라이언트가 접속 시 현저히 속도가 저하되는 것을 발견하였다.</w:t>
      </w:r>
      <w:r w:rsidR="00405B7B">
        <w:t xml:space="preserve"> </w:t>
      </w:r>
      <w:r w:rsidR="00405B7B">
        <w:rPr>
          <w:rFonts w:hint="eastAsia"/>
        </w:rPr>
        <w:t xml:space="preserve">따라서 최대 동시 접속가능자수는 </w:t>
      </w:r>
      <w:r w:rsidR="00405B7B">
        <w:t>38</w:t>
      </w:r>
      <w:r w:rsidR="00405B7B">
        <w:rPr>
          <w:rFonts w:hint="eastAsia"/>
        </w:rPr>
        <w:t>명이다.</w:t>
      </w:r>
      <w:r w:rsidR="00405B7B">
        <w:t xml:space="preserve"> </w:t>
      </w:r>
    </w:p>
    <w:p w:rsidR="00BB7630" w:rsidRDefault="00BB7630" w:rsidP="00467AA4">
      <w:pPr>
        <w:pStyle w:val="2"/>
      </w:pPr>
      <w:bookmarkStart w:id="16" w:name="_Toc422340046"/>
      <w:r>
        <w:rPr>
          <w:rFonts w:hint="eastAsia"/>
        </w:rPr>
        <w:lastRenderedPageBreak/>
        <w:t>maintainability</w:t>
      </w:r>
      <w:bookmarkEnd w:id="16"/>
    </w:p>
    <w:p w:rsidR="00715F26" w:rsidRDefault="00715F26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기존 프로젝트의 클래스</w:t>
      </w:r>
      <w:r w:rsidR="00A67FD6">
        <w:rPr>
          <w:rFonts w:hint="eastAsia"/>
        </w:rPr>
        <w:t>이름의 경우,</w:t>
      </w:r>
      <w:r w:rsidR="00A67FD6">
        <w:t xml:space="preserve"> </w:t>
      </w:r>
      <w:r w:rsidR="00A67FD6">
        <w:rPr>
          <w:rFonts w:hint="eastAsia"/>
        </w:rPr>
        <w:t>특별한 규칙이나 순서가 없어 프로그램 수정 시 어떤 클래스 파일인지 잘 구별되지 않았다.</w:t>
      </w:r>
      <w:r w:rsidR="00A67FD6">
        <w:t xml:space="preserve"> </w:t>
      </w:r>
      <w:r w:rsidR="00A67FD6">
        <w:rPr>
          <w:rFonts w:hint="eastAsia"/>
        </w:rPr>
        <w:t>그래서 [관련 있는 기능]</w:t>
      </w:r>
      <w:r w:rsidR="00A67FD6">
        <w:t>[</w:t>
      </w:r>
      <w:r w:rsidR="00A67FD6">
        <w:rPr>
          <w:rFonts w:hint="eastAsia"/>
        </w:rPr>
        <w:t>용도]로 클래스 명을 수정하여 클래스의 Readability를 높였다.</w:t>
      </w:r>
    </w:p>
    <w:p w:rsidR="00715F26" w:rsidRDefault="00715F26" w:rsidP="00A67FD6">
      <w:pPr>
        <w:pStyle w:val="af8"/>
        <w:ind w:leftChars="0" w:left="760"/>
        <w:jc w:val="center"/>
      </w:pPr>
      <w:r>
        <w:rPr>
          <w:noProof/>
        </w:rPr>
        <w:drawing>
          <wp:inline distT="0" distB="0" distL="0" distR="0" wp14:anchorId="3C55AE44" wp14:editId="3E0B2C9D">
            <wp:extent cx="1466850" cy="22193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C5ADE" wp14:editId="5ED11F35">
            <wp:extent cx="1477926" cy="2183801"/>
            <wp:effectExtent l="0" t="0" r="825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3719" cy="21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1BB">
        <w:rPr>
          <w:rFonts w:hint="eastAsia"/>
        </w:rPr>
        <w:t xml:space="preserve">1.  </w:t>
      </w:r>
    </w:p>
    <w:p w:rsidR="00A67FD6" w:rsidRDefault="00A67FD6" w:rsidP="00A67FD6">
      <w:pPr>
        <w:pStyle w:val="af8"/>
        <w:ind w:leftChars="0" w:left="760"/>
        <w:jc w:val="center"/>
      </w:pPr>
      <w:r>
        <w:rPr>
          <w:rFonts w:hint="eastAsia"/>
        </w:rPr>
        <w:t>(변경 전,</w:t>
      </w:r>
      <w:r>
        <w:t xml:space="preserve"> </w:t>
      </w:r>
      <w:r>
        <w:rPr>
          <w:rFonts w:hint="eastAsia"/>
        </w:rPr>
        <w:t>변경 후)</w:t>
      </w:r>
    </w:p>
    <w:p w:rsidR="00715F26" w:rsidRDefault="00A67FD6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  <w:noProof/>
        </w:rPr>
        <w:t>기존 프로젝트를 개발 시 여러 개발자가 각자 자신만의 언어로 변수를 선언하고 메소드를 선언하여 프로젝트 내에 변수명과 메소드명이 일관성이 없었고,</w:t>
      </w:r>
      <w:r>
        <w:rPr>
          <w:noProof/>
        </w:rPr>
        <w:t xml:space="preserve"> </w:t>
      </w:r>
      <w:r>
        <w:rPr>
          <w:rFonts w:hint="eastAsia"/>
          <w:noProof/>
        </w:rPr>
        <w:t>변수와 메소드 사용시 불편함이 많았다.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그래서 </w:t>
      </w:r>
      <w:r>
        <w:rPr>
          <w:rFonts w:hint="eastAsia"/>
        </w:rPr>
        <w:t>[관련 있는 기능]</w:t>
      </w:r>
      <w:r>
        <w:t>[</w:t>
      </w:r>
      <w:r>
        <w:rPr>
          <w:rFonts w:hint="eastAsia"/>
        </w:rPr>
        <w:t>용도]로 통일성을 주어 프로젝트 코드를 이해하기 쉽게 하였다.</w:t>
      </w:r>
    </w:p>
    <w:p w:rsidR="00A67FD6" w:rsidRDefault="00A67FD6" w:rsidP="006C61BB">
      <w:pPr>
        <w:ind w:left="760"/>
      </w:pPr>
      <w:r>
        <w:rPr>
          <w:rFonts w:hint="eastAsia"/>
        </w:rPr>
        <w:t>* 변경 전</w:t>
      </w:r>
    </w:p>
    <w:p w:rsidR="00A67FD6" w:rsidRDefault="00A67FD6" w:rsidP="00A67FD6">
      <w:pPr>
        <w:pStyle w:val="af8"/>
        <w:ind w:leftChars="0" w:left="760"/>
      </w:pPr>
      <w:r>
        <w:rPr>
          <w:noProof/>
        </w:rPr>
        <w:drawing>
          <wp:inline distT="0" distB="0" distL="0" distR="0" wp14:anchorId="4AB0C574" wp14:editId="7A93DDE9">
            <wp:extent cx="3190875" cy="771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D6" w:rsidRDefault="00A67FD6" w:rsidP="00A67FD6">
      <w:pPr>
        <w:ind w:left="760"/>
      </w:pPr>
      <w:r>
        <w:rPr>
          <w:rFonts w:hint="eastAsia"/>
        </w:rPr>
        <w:t>* 변경 후</w:t>
      </w:r>
    </w:p>
    <w:p w:rsidR="00A67FD6" w:rsidRDefault="00A67FD6" w:rsidP="00A67FD6">
      <w:pPr>
        <w:pStyle w:val="af8"/>
        <w:ind w:leftChars="0" w:left="760"/>
      </w:pPr>
      <w:r>
        <w:rPr>
          <w:noProof/>
        </w:rPr>
        <w:drawing>
          <wp:inline distT="0" distB="0" distL="0" distR="0" wp14:anchorId="296DB01A" wp14:editId="3D1DC622">
            <wp:extent cx="3524250" cy="7810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D6" w:rsidRDefault="003877F6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기존의 프로젝트의 경우,</w:t>
      </w:r>
      <w:r>
        <w:t xml:space="preserve"> </w:t>
      </w:r>
      <w:r>
        <w:rPr>
          <w:rFonts w:hint="eastAsia"/>
        </w:rPr>
        <w:t xml:space="preserve">각 기능을 수행하는 </w:t>
      </w:r>
      <w:r w:rsidR="000A780B">
        <w:t>GUI</w:t>
      </w:r>
      <w:r w:rsidR="000A780B">
        <w:rPr>
          <w:rFonts w:hint="eastAsia"/>
        </w:rPr>
        <w:t>에서</w:t>
      </w:r>
      <w:r>
        <w:rPr>
          <w:rFonts w:hint="eastAsia"/>
        </w:rPr>
        <w:t xml:space="preserve"> </w:t>
      </w:r>
      <w:r w:rsidR="000A780B">
        <w:rPr>
          <w:rFonts w:hint="eastAsia"/>
        </w:rPr>
        <w:t xml:space="preserve">직접적으로 </w:t>
      </w:r>
      <w:proofErr w:type="spellStart"/>
      <w:r w:rsidR="000A780B">
        <w:t>Filemanager</w:t>
      </w:r>
      <w:proofErr w:type="spellEnd"/>
      <w:r w:rsidR="000A780B">
        <w:rPr>
          <w:rFonts w:hint="eastAsia"/>
        </w:rPr>
        <w:t xml:space="preserve">의 </w:t>
      </w:r>
      <w:r w:rsidR="000A780B">
        <w:t>instance</w:t>
      </w:r>
      <w:r w:rsidR="000A780B">
        <w:rPr>
          <w:rFonts w:hint="eastAsia"/>
        </w:rPr>
        <w:t>를 참조하여 기능을 수행하였다. 즉,</w:t>
      </w:r>
      <w:r w:rsidR="000A780B">
        <w:t xml:space="preserve"> GUI</w:t>
      </w:r>
      <w:r w:rsidR="000A780B">
        <w:rPr>
          <w:rFonts w:hint="eastAsia"/>
        </w:rPr>
        <w:t xml:space="preserve">와 직접 </w:t>
      </w:r>
      <w:proofErr w:type="spellStart"/>
      <w:r w:rsidR="000A780B">
        <w:t>Sql</w:t>
      </w:r>
      <w:proofErr w:type="spellEnd"/>
      <w:r w:rsidR="000A780B">
        <w:t xml:space="preserve"> </w:t>
      </w:r>
      <w:r w:rsidR="000A780B">
        <w:rPr>
          <w:rFonts w:hint="eastAsia"/>
        </w:rPr>
        <w:t xml:space="preserve">연산을 수행하는 </w:t>
      </w:r>
      <w:proofErr w:type="spellStart"/>
      <w:r w:rsidR="000A780B">
        <w:t>Filemanager</w:t>
      </w:r>
      <w:proofErr w:type="spellEnd"/>
      <w:r w:rsidR="000A780B">
        <w:rPr>
          <w:rFonts w:hint="eastAsia"/>
        </w:rPr>
        <w:t>와 연관성이 높아 유지, 보수 시에 문제가 있었다.</w:t>
      </w:r>
      <w:r w:rsidR="000A780B">
        <w:t xml:space="preserve"> </w:t>
      </w:r>
      <w:r w:rsidR="000A780B">
        <w:rPr>
          <w:rFonts w:hint="eastAsia"/>
        </w:rPr>
        <w:t xml:space="preserve">그래서 </w:t>
      </w:r>
      <w:r w:rsidR="000A780B">
        <w:t>GUI</w:t>
      </w:r>
      <w:r w:rsidR="000A780B">
        <w:rPr>
          <w:rFonts w:hint="eastAsia"/>
        </w:rPr>
        <w:t xml:space="preserve">와 </w:t>
      </w:r>
      <w:proofErr w:type="spellStart"/>
      <w:r w:rsidR="000A780B">
        <w:lastRenderedPageBreak/>
        <w:t>Filemanager</w:t>
      </w:r>
      <w:proofErr w:type="spellEnd"/>
      <w:r w:rsidR="000A780B">
        <w:rPr>
          <w:rFonts w:hint="eastAsia"/>
        </w:rPr>
        <w:t xml:space="preserve">를 연결하는 </w:t>
      </w:r>
      <w:proofErr w:type="spellStart"/>
      <w:r w:rsidR="000A780B">
        <w:t>GuiProcess</w:t>
      </w:r>
      <w:proofErr w:type="spellEnd"/>
      <w:r w:rsidR="000A780B">
        <w:rPr>
          <w:rFonts w:hint="eastAsia"/>
        </w:rPr>
        <w:t xml:space="preserve"> 클래스를 새롭게 생성하여 </w:t>
      </w:r>
      <w:r w:rsidR="000A780B">
        <w:t>GUI</w:t>
      </w:r>
      <w:r w:rsidR="000A780B">
        <w:rPr>
          <w:rFonts w:hint="eastAsia"/>
        </w:rPr>
        <w:t xml:space="preserve">와 </w:t>
      </w:r>
      <w:r w:rsidR="00B525FC">
        <w:t>DB</w:t>
      </w:r>
      <w:r w:rsidR="000A780B">
        <w:rPr>
          <w:rFonts w:hint="eastAsia"/>
        </w:rPr>
        <w:t>연산의 연관성을 낮추어 주었다.</w:t>
      </w:r>
    </w:p>
    <w:p w:rsidR="000A780B" w:rsidRDefault="000A780B" w:rsidP="000A780B">
      <w:pPr>
        <w:pStyle w:val="af8"/>
        <w:ind w:leftChars="0" w:left="760"/>
        <w:jc w:val="center"/>
      </w:pPr>
      <w:r>
        <w:rPr>
          <w:noProof/>
        </w:rPr>
        <w:drawing>
          <wp:inline distT="0" distB="0" distL="0" distR="0" wp14:anchorId="576D1733" wp14:editId="4BC8DB4C">
            <wp:extent cx="2977116" cy="78222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7189" cy="7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0B" w:rsidRDefault="000A780B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기존의 SQL</w:t>
      </w:r>
      <w:r>
        <w:t xml:space="preserve"> Query</w:t>
      </w:r>
      <w:r>
        <w:rPr>
          <w:rFonts w:hint="eastAsia"/>
        </w:rPr>
        <w:t xml:space="preserve">를 수행하던 </w:t>
      </w:r>
      <w:proofErr w:type="spellStart"/>
      <w:r>
        <w:t>FileManager</w:t>
      </w:r>
      <w:proofErr w:type="spellEnd"/>
      <w:r>
        <w:rPr>
          <w:rFonts w:hint="eastAsia"/>
        </w:rPr>
        <w:t>의 경우 복잡한 연산을 하는</w:t>
      </w:r>
      <w:r>
        <w:t xml:space="preserve"> </w:t>
      </w:r>
      <w:r>
        <w:rPr>
          <w:rFonts w:hint="eastAsia"/>
        </w:rPr>
        <w:t>metho</w:t>
      </w:r>
      <w:r>
        <w:t>d</w:t>
      </w:r>
      <w:r>
        <w:rPr>
          <w:rFonts w:hint="eastAsia"/>
        </w:rPr>
        <w:t>가 많았는데,</w:t>
      </w:r>
      <w:r>
        <w:t xml:space="preserve"> </w:t>
      </w:r>
      <w:r>
        <w:rPr>
          <w:rFonts w:hint="eastAsia"/>
        </w:rPr>
        <w:t xml:space="preserve">이 method들을 한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하나의 기능을 수행할 수 있도록 </w:t>
      </w:r>
      <w:r>
        <w:t>Re-factoring</w:t>
      </w:r>
      <w:r>
        <w:rPr>
          <w:rFonts w:hint="eastAsia"/>
        </w:rPr>
        <w:t>하였다.</w:t>
      </w:r>
    </w:p>
    <w:p w:rsidR="006C61BB" w:rsidRDefault="006C61BB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 xml:space="preserve">구현된 기능에 대한 </w:t>
      </w:r>
      <w:proofErr w:type="spellStart"/>
      <w:r>
        <w:t>JUnit</w:t>
      </w:r>
      <w:proofErr w:type="spellEnd"/>
      <w:r>
        <w:t xml:space="preserve"> </w:t>
      </w:r>
      <w:r>
        <w:rPr>
          <w:rFonts w:hint="eastAsia"/>
        </w:rPr>
        <w:t xml:space="preserve">테스트를 추가하여 코드 변경 시 </w:t>
      </w:r>
      <w:r w:rsidR="00B525FC">
        <w:rPr>
          <w:rFonts w:hint="eastAsia"/>
        </w:rPr>
        <w:t>정상적으로 작동함에 대해 자동화된 테스트가 가능하도록 하였다.</w:t>
      </w:r>
    </w:p>
    <w:p w:rsidR="006C61BB" w:rsidRPr="00715F26" w:rsidRDefault="006C61BB" w:rsidP="00715F2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 xml:space="preserve">이외에도 코드 </w:t>
      </w:r>
      <w:r>
        <w:t>Re-factoring</w:t>
      </w:r>
      <w:r>
        <w:rPr>
          <w:rFonts w:hint="eastAsia"/>
        </w:rPr>
        <w:t>을 하여 유지보수성을 높였다.</w:t>
      </w:r>
    </w:p>
    <w:p w:rsidR="002B3C7B" w:rsidRDefault="002B3C7B" w:rsidP="002B3C7B">
      <w:pPr>
        <w:pStyle w:val="2"/>
      </w:pPr>
      <w:bookmarkStart w:id="17" w:name="_Toc422340047"/>
      <w:r>
        <w:rPr>
          <w:rFonts w:hint="eastAsia"/>
        </w:rPr>
        <w:t>Safety</w:t>
      </w:r>
      <w:bookmarkEnd w:id="17"/>
    </w:p>
    <w:p w:rsidR="00BB7630" w:rsidRPr="00BB7630" w:rsidRDefault="00BB7630" w:rsidP="00BB7630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기존 시스템의 경우,</w:t>
      </w:r>
      <w:r>
        <w:t xml:space="preserve"> </w:t>
      </w:r>
      <w:r>
        <w:rPr>
          <w:rFonts w:hint="eastAsia"/>
        </w:rPr>
        <w:t>헬스장의 헬스장 내에 있는 운동기구의 파손 여부를 확인할 수 없는 시스템으로,</w:t>
      </w:r>
      <w:r>
        <w:t xml:space="preserve"> </w:t>
      </w:r>
      <w:r>
        <w:rPr>
          <w:rFonts w:hint="eastAsia"/>
        </w:rPr>
        <w:t>운동기구의 문제가 생겨도 체크할 수 없었다.</w:t>
      </w:r>
      <w:r>
        <w:t xml:space="preserve"> </w:t>
      </w:r>
      <w:r>
        <w:rPr>
          <w:rFonts w:hint="eastAsia"/>
        </w:rPr>
        <w:t>개선된 프로그램의 경우,</w:t>
      </w:r>
      <w:r>
        <w:t xml:space="preserve"> </w:t>
      </w:r>
      <w:r>
        <w:rPr>
          <w:rFonts w:hint="eastAsia"/>
        </w:rPr>
        <w:t>트레이너와 관리자가 관리할 수 있어 파손이 있는 즉시 관리자가 조치를 취하여 헬스장을 이용하는 회원들이 운동기구의 파손으로부터 당할 수 있는 피해를 줄일 수 있다.</w:t>
      </w:r>
    </w:p>
    <w:p w:rsidR="002B3C7B" w:rsidRDefault="002B3C7B" w:rsidP="002B3C7B">
      <w:pPr>
        <w:pStyle w:val="2"/>
      </w:pPr>
      <w:bookmarkStart w:id="18" w:name="_Toc422340048"/>
      <w:r>
        <w:rPr>
          <w:rFonts w:hint="eastAsia"/>
        </w:rPr>
        <w:t>secure</w:t>
      </w:r>
      <w:bookmarkEnd w:id="18"/>
    </w:p>
    <w:p w:rsidR="00BB7630" w:rsidRDefault="002B3C7B" w:rsidP="00BB7630">
      <w:pPr>
        <w:pStyle w:val="af8"/>
        <w:numPr>
          <w:ilvl w:val="0"/>
          <w:numId w:val="17"/>
        </w:numPr>
        <w:ind w:leftChars="0"/>
      </w:pPr>
      <w:r>
        <w:t>기</w:t>
      </w:r>
      <w:r>
        <w:rPr>
          <w:rFonts w:hint="eastAsia"/>
        </w:rPr>
        <w:t xml:space="preserve">존 시스템에는 로그인 시 아이디만 입력 받아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하였다.</w:t>
      </w:r>
      <w:r>
        <w:t xml:space="preserve"> </w:t>
      </w:r>
      <w:r>
        <w:rPr>
          <w:rFonts w:hint="eastAsia"/>
        </w:rPr>
        <w:t>따라서 로그인 시 아이디만 안다면 누구나 접근이 가능하였고,</w:t>
      </w:r>
      <w:r>
        <w:t xml:space="preserve"> </w:t>
      </w:r>
      <w:r>
        <w:rPr>
          <w:rFonts w:hint="eastAsia"/>
        </w:rPr>
        <w:t>개인정보 탈취의 위험이 있었다.</w:t>
      </w:r>
      <w:r>
        <w:t xml:space="preserve"> </w:t>
      </w:r>
      <w:r>
        <w:rPr>
          <w:rFonts w:hint="eastAsia"/>
        </w:rPr>
        <w:t xml:space="preserve">그래서 아이디와 비밀번호를 함께 입력 받아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하므로써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보안성을</w:t>
      </w:r>
      <w:proofErr w:type="spellEnd"/>
      <w:r>
        <w:rPr>
          <w:rFonts w:hint="eastAsia"/>
        </w:rPr>
        <w:t xml:space="preserve"> 높였다.</w:t>
      </w:r>
      <w:r w:rsidR="00BB7630">
        <w:t xml:space="preserve"> </w:t>
      </w:r>
      <w:r w:rsidR="00BB7630">
        <w:rPr>
          <w:rFonts w:hint="eastAsia"/>
        </w:rPr>
        <w:t>또,</w:t>
      </w:r>
      <w:r w:rsidR="00BB7630">
        <w:t xml:space="preserve"> </w:t>
      </w:r>
      <w:r w:rsidR="00BB7630">
        <w:rPr>
          <w:rFonts w:hint="eastAsia"/>
        </w:rPr>
        <w:t>기존의 시스템의 경우,</w:t>
      </w:r>
      <w:r w:rsidR="00BB7630">
        <w:t xml:space="preserve"> </w:t>
      </w:r>
      <w:r w:rsidR="00BB7630">
        <w:rPr>
          <w:rFonts w:hint="eastAsia"/>
        </w:rPr>
        <w:t xml:space="preserve">최고 관리자도 마찬가지로 아이디를 </w:t>
      </w:r>
      <w:proofErr w:type="spellStart"/>
      <w:r w:rsidR="00BB7630">
        <w:rPr>
          <w:rFonts w:hint="eastAsia"/>
        </w:rPr>
        <w:t>입력받고</w:t>
      </w:r>
      <w:proofErr w:type="spellEnd"/>
      <w:r w:rsidR="00BB7630">
        <w:rPr>
          <w:rFonts w:hint="eastAsia"/>
        </w:rPr>
        <w:t xml:space="preserve"> 옆에 관리자 </w:t>
      </w:r>
      <w:proofErr w:type="spellStart"/>
      <w:r w:rsidR="00BB7630">
        <w:rPr>
          <w:rFonts w:hint="eastAsia"/>
        </w:rPr>
        <w:t>로그인에</w:t>
      </w:r>
      <w:proofErr w:type="spellEnd"/>
      <w:r w:rsidR="00BB7630">
        <w:rPr>
          <w:rFonts w:hint="eastAsia"/>
        </w:rPr>
        <w:t xml:space="preserve"> 체크를 하여 관리자 페이지에 접근할 수 있었다.</w:t>
      </w:r>
      <w:r w:rsidR="00BB7630">
        <w:t xml:space="preserve"> </w:t>
      </w:r>
      <w:r w:rsidR="00BB7630">
        <w:rPr>
          <w:rFonts w:hint="eastAsia"/>
        </w:rPr>
        <w:t>이 경우,</w:t>
      </w:r>
      <w:r w:rsidR="00BB7630">
        <w:t xml:space="preserve"> </w:t>
      </w:r>
      <w:r w:rsidR="00BB7630">
        <w:rPr>
          <w:rFonts w:hint="eastAsia"/>
        </w:rPr>
        <w:t>해커가 관리자의 아이디만 안다면 모든 정보를 탈취해 갈 수 있었으므로,</w:t>
      </w:r>
      <w:r w:rsidR="00BB7630">
        <w:t xml:space="preserve"> </w:t>
      </w:r>
      <w:r w:rsidR="00BB7630">
        <w:rPr>
          <w:rFonts w:hint="eastAsia"/>
        </w:rPr>
        <w:t>관리자 로그인 체크박스를 없애고 아이디, 비밀번호를 이용하여 로그인할 수 있게 하였다.</w:t>
      </w:r>
    </w:p>
    <w:p w:rsidR="002B3C7B" w:rsidRPr="002B3C7B" w:rsidRDefault="002B3C7B" w:rsidP="002B3C7B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 xml:space="preserve">기존 시스템은 txt파일의 </w:t>
      </w:r>
      <w:r w:rsidR="00BB7630">
        <w:rPr>
          <w:rFonts w:hint="eastAsia"/>
        </w:rPr>
        <w:t xml:space="preserve">암호화되지 않은 </w:t>
      </w:r>
      <w:r>
        <w:rPr>
          <w:rFonts w:hint="eastAsia"/>
        </w:rPr>
        <w:t>입출력으로 헬스장 내의 모든 정보를 관리하였다.</w:t>
      </w:r>
      <w:r>
        <w:t xml:space="preserve"> </w:t>
      </w:r>
      <w:r w:rsidR="00BB7630">
        <w:rPr>
          <w:rFonts w:hint="eastAsia"/>
        </w:rPr>
        <w:t>누구나 정보가 저장되는 곳의 위치만 알면 손쉽게 접근하여 정보를 얻을 수가 있어서 보안에 취약하였다.</w:t>
      </w:r>
      <w:r w:rsidR="00BB7630">
        <w:t xml:space="preserve"> </w:t>
      </w:r>
      <w:r w:rsidR="00BB7630">
        <w:rPr>
          <w:rFonts w:hint="eastAsia"/>
        </w:rPr>
        <w:t>그래서 외부 서버에 있는 데이터베이스를 이용하여 정보를 관리하고,</w:t>
      </w:r>
      <w:r w:rsidR="00BB7630">
        <w:t xml:space="preserve"> </w:t>
      </w:r>
      <w:r w:rsidR="00BB7630">
        <w:rPr>
          <w:rFonts w:hint="eastAsia"/>
        </w:rPr>
        <w:t>저장하도록 변경하였다.</w:t>
      </w:r>
    </w:p>
    <w:p w:rsidR="00C9709D" w:rsidRDefault="00CB4416" w:rsidP="00BB7630">
      <w:pPr>
        <w:pStyle w:val="1"/>
        <w:rPr>
          <w:rStyle w:val="1Char"/>
        </w:rPr>
      </w:pPr>
      <w:bookmarkStart w:id="19" w:name="_Toc422340049"/>
      <w:r w:rsidRPr="004A30E8">
        <w:rPr>
          <w:rStyle w:val="1Char"/>
          <w:rFonts w:hint="eastAsia"/>
        </w:rPr>
        <w:lastRenderedPageBreak/>
        <w:t>Re</w:t>
      </w:r>
      <w:r w:rsidRPr="004A30E8">
        <w:rPr>
          <w:rStyle w:val="1Char"/>
        </w:rPr>
        <w:t>view</w:t>
      </w:r>
      <w:bookmarkEnd w:id="19"/>
    </w:p>
    <w:p w:rsidR="00B525FC" w:rsidRDefault="007F4BD0" w:rsidP="00B525FC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개선사항</w:t>
      </w:r>
    </w:p>
    <w:p w:rsidR="007F4BD0" w:rsidRDefault="007F4BD0" w:rsidP="007F4BD0">
      <w:pPr>
        <w:pStyle w:val="af8"/>
        <w:numPr>
          <w:ilvl w:val="0"/>
          <w:numId w:val="25"/>
        </w:numPr>
        <w:ind w:leftChars="0"/>
      </w:pP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분석결과</w:t>
      </w:r>
    </w:p>
    <w:p w:rsidR="007C0B5A" w:rsidRDefault="007C0B5A" w:rsidP="007C0B5A">
      <w:pPr>
        <w:ind w:left="760"/>
      </w:pPr>
      <w:r>
        <w:rPr>
          <w:noProof/>
        </w:rPr>
        <w:drawing>
          <wp:inline distT="0" distB="0" distL="0" distR="0" wp14:anchorId="5FA6F43C">
            <wp:extent cx="4727841" cy="120405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35" cy="1208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B5A" w:rsidRPr="007C0B5A" w:rsidRDefault="007C0B5A" w:rsidP="007C0B5A">
      <w:pPr>
        <w:pStyle w:val="af9"/>
        <w:wordWrap w:val="0"/>
        <w:spacing w:before="0" w:beforeAutospacing="0" w:after="0" w:afterAutospacing="0"/>
        <w:ind w:leftChars="360" w:left="720"/>
        <w:rPr>
          <w:sz w:val="20"/>
          <w:szCs w:val="20"/>
        </w:rPr>
      </w:pPr>
      <w:r w:rsidRPr="007C0B5A">
        <w:rPr>
          <w:rFonts w:asciiTheme="minorHAnsi" w:eastAsiaTheme="minorEastAsia" w:hAnsi="맑은 고딕" w:cstheme="minorBidi" w:hint="eastAsia"/>
          <w:b/>
          <w:bCs/>
          <w:color w:val="000000" w:themeColor="text1"/>
          <w:kern w:val="24"/>
          <w:sz w:val="20"/>
          <w:szCs w:val="20"/>
        </w:rPr>
        <w:t>→</w:t>
      </w:r>
      <w:r w:rsidRPr="007C0B5A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중복되는 라인의 수는 적어졌지만, 새로운 기능을 추가하고 클래스의 분리,</w:t>
      </w:r>
    </w:p>
    <w:p w:rsidR="007C0B5A" w:rsidRPr="007C0B5A" w:rsidRDefault="007C0B5A" w:rsidP="007C0B5A">
      <w:pPr>
        <w:pStyle w:val="af9"/>
        <w:wordWrap w:val="0"/>
        <w:spacing w:before="0" w:beforeAutospacing="0" w:after="0" w:afterAutospacing="0"/>
        <w:ind w:leftChars="360" w:left="720"/>
        <w:rPr>
          <w:sz w:val="20"/>
          <w:szCs w:val="20"/>
        </w:rPr>
      </w:pPr>
      <w:r w:rsidRPr="007C0B5A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   </w:t>
      </w:r>
      <w:proofErr w:type="spellStart"/>
      <w:r w:rsidRPr="007C0B5A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메소드의</w:t>
      </w:r>
      <w:proofErr w:type="spellEnd"/>
      <w:r w:rsidRPr="007C0B5A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 xml:space="preserve"> 분리 등으로 새로운 코드가 많이 추가되었다.</w:t>
      </w:r>
    </w:p>
    <w:p w:rsidR="007C0B5A" w:rsidRPr="007C0B5A" w:rsidRDefault="007C0B5A" w:rsidP="007C0B5A">
      <w:pPr>
        <w:pStyle w:val="af9"/>
        <w:wordWrap w:val="0"/>
        <w:spacing w:before="0" w:beforeAutospacing="0" w:after="0" w:afterAutospacing="0"/>
        <w:ind w:leftChars="360" w:left="720"/>
        <w:rPr>
          <w:sz w:val="20"/>
          <w:szCs w:val="20"/>
        </w:rPr>
      </w:pPr>
      <w:r w:rsidRPr="007C0B5A">
        <w:rPr>
          <w:rFonts w:asciiTheme="minorHAnsi" w:eastAsiaTheme="minorEastAsia" w:hAnsi="맑은 고딕" w:cstheme="minorBidi" w:hint="eastAsia"/>
          <w:b/>
          <w:bCs/>
          <w:color w:val="000000" w:themeColor="text1"/>
          <w:kern w:val="24"/>
          <w:sz w:val="20"/>
          <w:szCs w:val="20"/>
        </w:rPr>
        <w:t xml:space="preserve">→ </w:t>
      </w:r>
      <w:r w:rsidRPr="007C0B5A">
        <w:rPr>
          <w:rFonts w:asciiTheme="minorHAnsi" w:eastAsiaTheme="minorEastAsia" w:hAnsi="맑은 고딕" w:cstheme="minorBidi" w:hint="eastAsia"/>
          <w:color w:val="000000" w:themeColor="text1"/>
          <w:kern w:val="24"/>
          <w:sz w:val="20"/>
          <w:szCs w:val="20"/>
        </w:rPr>
        <w:t>Technical Debt은 10d까지 줄이지는 못했지만 근접하게 다가갔다</w:t>
      </w:r>
      <w:r w:rsidRPr="007C0B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6D38E7" wp14:editId="062CF5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178842" cy="923330"/>
                <wp:effectExtent l="0" t="0" r="0" b="0"/>
                <wp:wrapNone/>
                <wp:docPr id="1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8842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C0B5A" w:rsidRPr="007C0B5A" w:rsidRDefault="007C0B5A" w:rsidP="007C0B5A">
                            <w:pPr>
                              <w:pStyle w:val="af9"/>
                              <w:wordWrap w:val="0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D38E7" id="TextBox 7" o:spid="_x0000_s1031" type="#_x0000_t202" style="position:absolute;left:0;text-align:left;margin-left:0;margin-top:0;width:644pt;height:72.7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" filled="f" stroked="f">
                <v:textbox style="mso-fit-shape-to-text:t">
                  <w:txbxContent>
                    <w:p w:rsidR="007C0B5A" w:rsidRPr="007C0B5A" w:rsidRDefault="007C0B5A" w:rsidP="007C0B5A">
                      <w:pPr>
                        <w:pStyle w:val="af9"/>
                        <w:wordWrap w:val="0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="맑은 고딕" w:cstheme="minorBidi"/>
          <w:color w:val="000000" w:themeColor="text1"/>
          <w:kern w:val="24"/>
          <w:sz w:val="20"/>
          <w:szCs w:val="20"/>
        </w:rPr>
        <w:t>.</w:t>
      </w:r>
    </w:p>
    <w:p w:rsidR="007F4BD0" w:rsidRDefault="007F4BD0" w:rsidP="007F4BD0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UI개선이 더 필요하다.</w:t>
      </w:r>
    </w:p>
    <w:p w:rsidR="007F4BD0" w:rsidRDefault="007F4BD0" w:rsidP="007F4BD0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A</w:t>
      </w:r>
      <w:r>
        <w:t xml:space="preserve">vailability </w:t>
      </w:r>
      <w:r>
        <w:rPr>
          <w:rFonts w:hint="eastAsia"/>
        </w:rPr>
        <w:t>측면:</w:t>
      </w:r>
      <w:r>
        <w:t xml:space="preserve"> </w:t>
      </w:r>
      <w:r>
        <w:rPr>
          <w:rFonts w:hint="eastAsia"/>
        </w:rPr>
        <w:t xml:space="preserve">다수의 동시접속을 가능케 하기 위해 서버가 다수의 클라이언트를 처리할 수 있도록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7F4BD0" w:rsidRPr="00B525FC" w:rsidRDefault="007F4BD0" w:rsidP="007F4BD0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Security 측면:</w:t>
      </w:r>
      <w:r>
        <w:t xml:space="preserve"> </w:t>
      </w:r>
      <w:r>
        <w:rPr>
          <w:rFonts w:hint="eastAsia"/>
        </w:rPr>
        <w:t xml:space="preserve">txt파일 사용에서 </w:t>
      </w:r>
      <w:r>
        <w:t>DB</w:t>
      </w:r>
      <w:r>
        <w:rPr>
          <w:rFonts w:hint="eastAsia"/>
        </w:rPr>
        <w:t xml:space="preserve">사용으로 </w:t>
      </w:r>
      <w:proofErr w:type="spellStart"/>
      <w:r>
        <w:rPr>
          <w:rFonts w:hint="eastAsia"/>
        </w:rPr>
        <w:t>보안성을</w:t>
      </w:r>
      <w:proofErr w:type="spellEnd"/>
      <w:r>
        <w:rPr>
          <w:rFonts w:hint="eastAsia"/>
        </w:rPr>
        <w:t xml:space="preserve"> 강화하였지만,</w:t>
      </w:r>
      <w:r>
        <w:t xml:space="preserve"> </w:t>
      </w:r>
      <w:r>
        <w:rPr>
          <w:rFonts w:hint="eastAsia"/>
        </w:rPr>
        <w:t>서버의 데이터베이스를 보호할 수 있는 방법도 필요할 것이다.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암호를 더욱 복잡하게 작성하도록 만들어 쉽게 비밀번호를 알 수 없도록 만든다.</w:t>
      </w:r>
    </w:p>
    <w:p w:rsidR="00B525FC" w:rsidRPr="00B525FC" w:rsidRDefault="00B525FC" w:rsidP="00B525FC"/>
    <w:sectPr w:rsidR="00B525FC" w:rsidRPr="00B525F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171" w:rsidRDefault="001A7171">
      <w:pPr>
        <w:spacing w:before="0" w:after="0" w:line="240" w:lineRule="auto"/>
      </w:pPr>
      <w:r>
        <w:separator/>
      </w:r>
    </w:p>
  </w:endnote>
  <w:endnote w:type="continuationSeparator" w:id="0">
    <w:p w:rsidR="001A7171" w:rsidRDefault="001A71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Default="00405B7B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Pr="00014D3E" w:rsidRDefault="00405B7B">
    <w:pPr>
      <w:pStyle w:val="ae"/>
      <w:rPr>
        <w:rFonts w:ascii="맑은 고딕" w:eastAsia="맑은 고딕" w:hAnsi="맑은 고딕"/>
      </w:rPr>
    </w:pPr>
    <w:r w:rsidRPr="00014D3E">
      <w:rPr>
        <w:rFonts w:ascii="맑은 고딕" w:eastAsia="맑은 고딕" w:hAnsi="맑은 고딕"/>
        <w:lang w:val="ko-KR"/>
      </w:rPr>
      <w:t xml:space="preserve">페이지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="00A47955" w:rsidRPr="00A47955">
      <w:rPr>
        <w:rFonts w:ascii="맑은 고딕" w:eastAsia="맑은 고딕" w:hAnsi="맑은 고딕"/>
        <w:noProof/>
        <w:lang w:val="ko-KR"/>
      </w:rPr>
      <w:t>13</w:t>
    </w:r>
    <w:r w:rsidRPr="00014D3E">
      <w:rPr>
        <w:rFonts w:ascii="맑은 고딕" w:eastAsia="맑은 고딕" w:hAnsi="맑은 고딕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Default="00405B7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171" w:rsidRDefault="001A7171">
      <w:pPr>
        <w:spacing w:before="0" w:after="0" w:line="240" w:lineRule="auto"/>
      </w:pPr>
      <w:r>
        <w:separator/>
      </w:r>
    </w:p>
  </w:footnote>
  <w:footnote w:type="continuationSeparator" w:id="0">
    <w:p w:rsidR="001A7171" w:rsidRDefault="001A71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Default="00405B7B">
    <w:pPr>
      <w:pStyle w:val="af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Default="00405B7B">
    <w:pPr>
      <w:pStyle w:val="af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5B7B" w:rsidRDefault="00405B7B">
    <w:pPr>
      <w:pStyle w:val="af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4ACA82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eastAsia="Century Gothic" w:hAnsi="Century Gothic" w:hint="default"/>
        <w:color w:val="0D0D0D" w:themeColor="text1" w:themeTint="F2"/>
      </w:rPr>
    </w:lvl>
  </w:abstractNum>
  <w:abstractNum w:abstractNumId="2">
    <w:nsid w:val="00E33387"/>
    <w:multiLevelType w:val="hybridMultilevel"/>
    <w:tmpl w:val="3D8CAFF0"/>
    <w:lvl w:ilvl="0" w:tplc="686203E2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6A8093F"/>
    <w:multiLevelType w:val="hybridMultilevel"/>
    <w:tmpl w:val="18B4276E"/>
    <w:lvl w:ilvl="0" w:tplc="B2EC74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91400F0"/>
    <w:multiLevelType w:val="hybridMultilevel"/>
    <w:tmpl w:val="36D038C2"/>
    <w:lvl w:ilvl="0" w:tplc="2AE275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D150260"/>
    <w:multiLevelType w:val="hybridMultilevel"/>
    <w:tmpl w:val="A6F8EE76"/>
    <w:lvl w:ilvl="0" w:tplc="D6AC08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0930D92"/>
    <w:multiLevelType w:val="hybridMultilevel"/>
    <w:tmpl w:val="A82E7E54"/>
    <w:lvl w:ilvl="0" w:tplc="9034ACC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15690813"/>
    <w:multiLevelType w:val="hybridMultilevel"/>
    <w:tmpl w:val="8910B080"/>
    <w:lvl w:ilvl="0" w:tplc="078E4E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7351EB7"/>
    <w:multiLevelType w:val="hybridMultilevel"/>
    <w:tmpl w:val="DFE04028"/>
    <w:lvl w:ilvl="0" w:tplc="0912417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39651BE8"/>
    <w:multiLevelType w:val="hybridMultilevel"/>
    <w:tmpl w:val="414A44A2"/>
    <w:lvl w:ilvl="0" w:tplc="D1A2A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F6C62BC"/>
    <w:multiLevelType w:val="hybridMultilevel"/>
    <w:tmpl w:val="09509440"/>
    <w:lvl w:ilvl="0" w:tplc="D2548E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4BD579E"/>
    <w:multiLevelType w:val="hybridMultilevel"/>
    <w:tmpl w:val="DCE6137C"/>
    <w:lvl w:ilvl="0" w:tplc="74F2C826">
      <w:start w:val="1"/>
      <w:numFmt w:val="bullet"/>
      <w:lvlText w:val="-"/>
      <w:lvlJc w:val="left"/>
      <w:pPr>
        <w:ind w:left="11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>
    <w:nsid w:val="4FDF74E5"/>
    <w:multiLevelType w:val="hybridMultilevel"/>
    <w:tmpl w:val="AD2ABA86"/>
    <w:lvl w:ilvl="0" w:tplc="61BCDC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177172F"/>
    <w:multiLevelType w:val="hybridMultilevel"/>
    <w:tmpl w:val="49C2F806"/>
    <w:lvl w:ilvl="0" w:tplc="5DB08C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B4F26CB"/>
    <w:multiLevelType w:val="hybridMultilevel"/>
    <w:tmpl w:val="E59C217A"/>
    <w:lvl w:ilvl="0" w:tplc="C80C01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4403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6A9F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6CB8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169D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661D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1C11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6898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5AF3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3464E23"/>
    <w:multiLevelType w:val="hybridMultilevel"/>
    <w:tmpl w:val="B4EA17B6"/>
    <w:lvl w:ilvl="0" w:tplc="E47E4B7E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>
    <w:nsid w:val="6DBD3195"/>
    <w:multiLevelType w:val="hybridMultilevel"/>
    <w:tmpl w:val="45265120"/>
    <w:lvl w:ilvl="0" w:tplc="A77CAF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F322F79"/>
    <w:multiLevelType w:val="hybridMultilevel"/>
    <w:tmpl w:val="1BB2DA4E"/>
    <w:lvl w:ilvl="0" w:tplc="128C0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F795632"/>
    <w:multiLevelType w:val="hybridMultilevel"/>
    <w:tmpl w:val="B30ED250"/>
    <w:lvl w:ilvl="0" w:tplc="3ADA42BC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>
    <w:nsid w:val="70553C25"/>
    <w:multiLevelType w:val="hybridMultilevel"/>
    <w:tmpl w:val="2B6AC546"/>
    <w:lvl w:ilvl="0" w:tplc="FC60B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6E652AA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3903AA4"/>
    <w:multiLevelType w:val="hybridMultilevel"/>
    <w:tmpl w:val="D71495EC"/>
    <w:lvl w:ilvl="0" w:tplc="CFA807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49078B3"/>
    <w:multiLevelType w:val="hybridMultilevel"/>
    <w:tmpl w:val="8898BBA4"/>
    <w:lvl w:ilvl="0" w:tplc="2D207E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64DB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083C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CAA4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B0F6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EC06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A0D7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D84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483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5D962A5"/>
    <w:multiLevelType w:val="hybridMultilevel"/>
    <w:tmpl w:val="FB28F558"/>
    <w:lvl w:ilvl="0" w:tplc="072C6A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6184C14"/>
    <w:multiLevelType w:val="hybridMultilevel"/>
    <w:tmpl w:val="D71872D6"/>
    <w:lvl w:ilvl="0" w:tplc="1CAAF5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AAD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F011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A6F3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96D4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5430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F498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E482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689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7D91ADC"/>
    <w:multiLevelType w:val="hybridMultilevel"/>
    <w:tmpl w:val="C986B768"/>
    <w:lvl w:ilvl="0" w:tplc="5D2855F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7BC339C9"/>
    <w:multiLevelType w:val="hybridMultilevel"/>
    <w:tmpl w:val="A710C262"/>
    <w:lvl w:ilvl="0" w:tplc="92C2B7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4"/>
  </w:num>
  <w:num w:numId="8">
    <w:abstractNumId w:val="3"/>
  </w:num>
  <w:num w:numId="9">
    <w:abstractNumId w:val="13"/>
  </w:num>
  <w:num w:numId="10">
    <w:abstractNumId w:val="6"/>
  </w:num>
  <w:num w:numId="11">
    <w:abstractNumId w:val="15"/>
  </w:num>
  <w:num w:numId="12">
    <w:abstractNumId w:val="19"/>
  </w:num>
  <w:num w:numId="13">
    <w:abstractNumId w:val="14"/>
  </w:num>
  <w:num w:numId="14">
    <w:abstractNumId w:val="23"/>
  </w:num>
  <w:num w:numId="15">
    <w:abstractNumId w:val="21"/>
  </w:num>
  <w:num w:numId="16">
    <w:abstractNumId w:val="17"/>
  </w:num>
  <w:num w:numId="17">
    <w:abstractNumId w:val="10"/>
  </w:num>
  <w:num w:numId="18">
    <w:abstractNumId w:val="9"/>
  </w:num>
  <w:num w:numId="19">
    <w:abstractNumId w:val="12"/>
  </w:num>
  <w:num w:numId="20">
    <w:abstractNumId w:val="20"/>
  </w:num>
  <w:num w:numId="21">
    <w:abstractNumId w:val="4"/>
  </w:num>
  <w:num w:numId="22">
    <w:abstractNumId w:val="18"/>
  </w:num>
  <w:num w:numId="23">
    <w:abstractNumId w:val="5"/>
  </w:num>
  <w:num w:numId="24">
    <w:abstractNumId w:val="25"/>
  </w:num>
  <w:num w:numId="25">
    <w:abstractNumId w:val="11"/>
  </w:num>
  <w:num w:numId="26">
    <w:abstractNumId w:val="8"/>
  </w:num>
  <w:num w:numId="27">
    <w:abstractNumId w:val="22"/>
  </w:num>
  <w:num w:numId="28">
    <w:abstractNumId w:val="2"/>
  </w:num>
  <w:num w:numId="29">
    <w:abstractNumId w:val="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99C"/>
    <w:rsid w:val="00014D3E"/>
    <w:rsid w:val="0002127D"/>
    <w:rsid w:val="00070B1A"/>
    <w:rsid w:val="00084D5B"/>
    <w:rsid w:val="000A780B"/>
    <w:rsid w:val="000A7901"/>
    <w:rsid w:val="000D1FEF"/>
    <w:rsid w:val="001646A6"/>
    <w:rsid w:val="001978AE"/>
    <w:rsid w:val="001A7171"/>
    <w:rsid w:val="001B5775"/>
    <w:rsid w:val="00254E88"/>
    <w:rsid w:val="002619C6"/>
    <w:rsid w:val="002B3C7B"/>
    <w:rsid w:val="002E3E73"/>
    <w:rsid w:val="00323213"/>
    <w:rsid w:val="003877F6"/>
    <w:rsid w:val="003E6DFC"/>
    <w:rsid w:val="003F1868"/>
    <w:rsid w:val="00405B7B"/>
    <w:rsid w:val="004147B9"/>
    <w:rsid w:val="004624BE"/>
    <w:rsid w:val="00467AA4"/>
    <w:rsid w:val="004A30E8"/>
    <w:rsid w:val="004A614E"/>
    <w:rsid w:val="004E0EFC"/>
    <w:rsid w:val="00514C5C"/>
    <w:rsid w:val="005442FF"/>
    <w:rsid w:val="00610670"/>
    <w:rsid w:val="00670B69"/>
    <w:rsid w:val="006C61BB"/>
    <w:rsid w:val="006C65A0"/>
    <w:rsid w:val="006D59E1"/>
    <w:rsid w:val="00715F26"/>
    <w:rsid w:val="00746FF2"/>
    <w:rsid w:val="00753C88"/>
    <w:rsid w:val="007C0B5A"/>
    <w:rsid w:val="007D4355"/>
    <w:rsid w:val="007F4BD0"/>
    <w:rsid w:val="00832917"/>
    <w:rsid w:val="0083410A"/>
    <w:rsid w:val="008710E2"/>
    <w:rsid w:val="008B699C"/>
    <w:rsid w:val="00A47955"/>
    <w:rsid w:val="00A54A2F"/>
    <w:rsid w:val="00A661AB"/>
    <w:rsid w:val="00A67FD6"/>
    <w:rsid w:val="00AD6301"/>
    <w:rsid w:val="00B525FC"/>
    <w:rsid w:val="00B61310"/>
    <w:rsid w:val="00B87513"/>
    <w:rsid w:val="00BB7630"/>
    <w:rsid w:val="00BC18B1"/>
    <w:rsid w:val="00C417DD"/>
    <w:rsid w:val="00C57167"/>
    <w:rsid w:val="00C9709D"/>
    <w:rsid w:val="00CB4416"/>
    <w:rsid w:val="00CC679D"/>
    <w:rsid w:val="00D322EA"/>
    <w:rsid w:val="00EC2FE8"/>
    <w:rsid w:val="00F10624"/>
    <w:rsid w:val="00F43685"/>
    <w:rsid w:val="00F72A17"/>
    <w:rsid w:val="00FE1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25995017-769C-4A2C-AA54-4BD030C70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61310"/>
    <w:rPr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1"/>
    <w:qFormat/>
    <w:rsid w:val="004A30E8"/>
    <w:pPr>
      <w:keepNext/>
      <w:keepLines/>
      <w:spacing w:before="600" w:after="60"/>
      <w:outlineLvl w:val="0"/>
    </w:pPr>
    <w:rPr>
      <w:rFonts w:ascii="맑은 고딕" w:eastAsia="맑은 고딕" w:hAnsi="맑은 고딕" w:cstheme="majorBidi"/>
      <w:color w:val="404040" w:themeColor="text1" w:themeTint="BF"/>
      <w:sz w:val="28"/>
    </w:rPr>
  </w:style>
  <w:style w:type="paragraph" w:styleId="2">
    <w:name w:val="heading 2"/>
    <w:basedOn w:val="a1"/>
    <w:next w:val="a1"/>
    <w:link w:val="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3">
    <w:name w:val="heading 3"/>
    <w:basedOn w:val="a1"/>
    <w:next w:val="a1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4">
    <w:name w:val="heading 4"/>
    <w:basedOn w:val="a1"/>
    <w:next w:val="a1"/>
    <w:link w:val="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연락처 정보"/>
    <w:basedOn w:val="a1"/>
    <w:uiPriority w:val="99"/>
    <w:qFormat/>
    <w:pPr>
      <w:spacing w:before="0" w:after="0"/>
      <w:jc w:val="center"/>
    </w:pPr>
  </w:style>
  <w:style w:type="character" w:customStyle="1" w:styleId="1Char">
    <w:name w:val="제목 1 Char"/>
    <w:basedOn w:val="a2"/>
    <w:link w:val="1"/>
    <w:uiPriority w:val="1"/>
    <w:rsid w:val="004A30E8"/>
    <w:rPr>
      <w:rFonts w:ascii="맑은 고딕" w:eastAsia="맑은 고딕" w:hAnsi="맑은 고딕" w:cstheme="majorBidi"/>
      <w:color w:val="404040" w:themeColor="text1" w:themeTint="BF"/>
      <w:sz w:val="28"/>
    </w:rPr>
  </w:style>
  <w:style w:type="character" w:customStyle="1" w:styleId="2Char">
    <w:name w:val="제목 2 Char"/>
    <w:basedOn w:val="a2"/>
    <w:link w:val="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Char">
    <w:name w:val="제목 3 Char"/>
    <w:basedOn w:val="a2"/>
    <w:link w:val="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Char">
    <w:name w:val="제목 4 Char"/>
    <w:basedOn w:val="a2"/>
    <w:link w:val="4"/>
    <w:uiPriority w:val="9"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a7">
    <w:name w:val="caption"/>
    <w:basedOn w:val="a1"/>
    <w:next w:val="a1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0">
    <w:name w:val="List Bullet"/>
    <w:basedOn w:val="a1"/>
    <w:uiPriority w:val="1"/>
    <w:unhideWhenUsed/>
    <w:qFormat/>
    <w:rsid w:val="00B61310"/>
    <w:pPr>
      <w:numPr>
        <w:numId w:val="5"/>
      </w:numPr>
    </w:pPr>
  </w:style>
  <w:style w:type="paragraph" w:styleId="a">
    <w:name w:val="List Number"/>
    <w:basedOn w:val="a1"/>
    <w:uiPriority w:val="1"/>
    <w:unhideWhenUsed/>
    <w:qFormat/>
    <w:pPr>
      <w:numPr>
        <w:numId w:val="6"/>
      </w:numPr>
      <w:contextualSpacing/>
    </w:pPr>
  </w:style>
  <w:style w:type="paragraph" w:styleId="a8">
    <w:name w:val="Title"/>
    <w:basedOn w:val="a1"/>
    <w:next w:val="a1"/>
    <w:link w:val="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8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1"/>
    <w:next w:val="a1"/>
    <w:link w:val="Char0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a">
    <w:name w:val="Emphasis"/>
    <w:basedOn w:val="a2"/>
    <w:uiPriority w:val="10"/>
    <w:unhideWhenUsed/>
    <w:qFormat/>
    <w:rPr>
      <w:i w:val="0"/>
      <w:iCs w:val="0"/>
      <w:color w:val="007789" w:themeColor="accent1" w:themeShade="BF"/>
    </w:rPr>
  </w:style>
  <w:style w:type="paragraph" w:styleId="ab">
    <w:name w:val="No Spacing"/>
    <w:link w:val="Char1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Char1">
    <w:name w:val="간격 없음 Char"/>
    <w:basedOn w:val="a2"/>
    <w:link w:val="ab"/>
    <w:uiPriority w:val="1"/>
    <w:rPr>
      <w:rFonts w:asciiTheme="minorHAnsi" w:eastAsiaTheme="minorEastAsia" w:hAnsiTheme="minorHAnsi" w:cstheme="minorBidi"/>
      <w:color w:val="auto"/>
    </w:rPr>
  </w:style>
  <w:style w:type="paragraph" w:styleId="ac">
    <w:name w:val="Quote"/>
    <w:basedOn w:val="a1"/>
    <w:next w:val="a1"/>
    <w:link w:val="Char2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har2">
    <w:name w:val="인용 Char"/>
    <w:basedOn w:val="a2"/>
    <w:link w:val="ac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d">
    <w:name w:val="목차 제목"/>
    <w:basedOn w:val="1"/>
    <w:next w:val="a1"/>
    <w:uiPriority w:val="39"/>
    <w:unhideWhenUsed/>
    <w:qFormat/>
    <w:pPr>
      <w:spacing w:before="0"/>
      <w:outlineLvl w:val="9"/>
    </w:pPr>
  </w:style>
  <w:style w:type="paragraph" w:styleId="ae">
    <w:name w:val="footer"/>
    <w:basedOn w:val="a1"/>
    <w:link w:val="Char3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Char3">
    <w:name w:val="바닥글 Char"/>
    <w:basedOn w:val="a2"/>
    <w:link w:val="ae"/>
    <w:uiPriority w:val="99"/>
    <w:rPr>
      <w:caps/>
      <w:sz w:val="16"/>
    </w:rPr>
  </w:style>
  <w:style w:type="paragraph" w:styleId="30">
    <w:name w:val="toc 3"/>
    <w:basedOn w:val="a1"/>
    <w:next w:val="a1"/>
    <w:autoRedefine/>
    <w:uiPriority w:val="39"/>
    <w:unhideWhenUsed/>
    <w:pPr>
      <w:spacing w:after="100"/>
      <w:ind w:left="400"/>
    </w:pPr>
    <w:rPr>
      <w:i/>
      <w:iCs/>
    </w:rPr>
  </w:style>
  <w:style w:type="character" w:styleId="af">
    <w:name w:val="Hyperlink"/>
    <w:basedOn w:val="a2"/>
    <w:uiPriority w:val="99"/>
    <w:unhideWhenUsed/>
    <w:rPr>
      <w:color w:val="EB8803" w:themeColor="hyperlink"/>
      <w:u w:val="single"/>
    </w:rPr>
  </w:style>
  <w:style w:type="paragraph" w:styleId="10">
    <w:name w:val="toc 1"/>
    <w:basedOn w:val="a1"/>
    <w:next w:val="a1"/>
    <w:autoRedefine/>
    <w:uiPriority w:val="39"/>
    <w:unhideWhenUsed/>
    <w:pPr>
      <w:spacing w:after="100"/>
    </w:pPr>
  </w:style>
  <w:style w:type="paragraph" w:styleId="20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Char4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4">
    <w:name w:val="풍선 도움말 텍스트 Char"/>
    <w:basedOn w:val="a2"/>
    <w:link w:val="af0"/>
    <w:uiPriority w:val="99"/>
    <w:semiHidden/>
    <w:rPr>
      <w:rFonts w:ascii="Tahoma" w:eastAsia="Tahoma" w:hAnsi="Tahoma" w:cs="Tahoma"/>
      <w:sz w:val="16"/>
    </w:rPr>
  </w:style>
  <w:style w:type="paragraph" w:styleId="af1">
    <w:name w:val="Bibliography"/>
    <w:basedOn w:val="a1"/>
    <w:next w:val="a1"/>
    <w:uiPriority w:val="39"/>
    <w:unhideWhenUsed/>
  </w:style>
  <w:style w:type="paragraph" w:styleId="af2">
    <w:name w:val="header"/>
    <w:basedOn w:val="a1"/>
    <w:link w:val="Char5"/>
    <w:uiPriority w:val="99"/>
    <w:unhideWhenUsed/>
    <w:pPr>
      <w:spacing w:before="0" w:after="0" w:line="240" w:lineRule="auto"/>
    </w:pPr>
  </w:style>
  <w:style w:type="character" w:customStyle="1" w:styleId="Char5">
    <w:name w:val="머리글 Char"/>
    <w:basedOn w:val="a2"/>
    <w:link w:val="af2"/>
    <w:uiPriority w:val="99"/>
  </w:style>
  <w:style w:type="paragraph" w:styleId="af3">
    <w:name w:val="Normal Indent"/>
    <w:basedOn w:val="a1"/>
    <w:uiPriority w:val="99"/>
    <w:unhideWhenUsed/>
    <w:pPr>
      <w:ind w:left="720"/>
    </w:pPr>
  </w:style>
  <w:style w:type="character" w:customStyle="1" w:styleId="af4">
    <w:name w:val="개체 틀 텍스트"/>
    <w:basedOn w:val="a2"/>
    <w:uiPriority w:val="99"/>
    <w:semiHidden/>
    <w:rPr>
      <w:color w:val="808080"/>
    </w:rPr>
  </w:style>
  <w:style w:type="table" w:customStyle="1" w:styleId="af5">
    <w:name w:val="보고서 표"/>
    <w:basedOn w:val="a3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customStyle="1" w:styleId="af6">
    <w:name w:val="표 눈금"/>
    <w:basedOn w:val="a3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7">
    <w:name w:val="Placeholder Text"/>
    <w:basedOn w:val="a2"/>
    <w:uiPriority w:val="99"/>
    <w:semiHidden/>
    <w:rsid w:val="004E0EFC"/>
    <w:rPr>
      <w:color w:val="808080"/>
    </w:rPr>
  </w:style>
  <w:style w:type="paragraph" w:styleId="af8">
    <w:name w:val="List Paragraph"/>
    <w:basedOn w:val="a1"/>
    <w:uiPriority w:val="34"/>
    <w:qFormat/>
    <w:rsid w:val="008B699C"/>
    <w:pPr>
      <w:ind w:leftChars="400" w:left="800"/>
    </w:pPr>
  </w:style>
  <w:style w:type="paragraph" w:customStyle="1" w:styleId="Default">
    <w:name w:val="Default"/>
    <w:rsid w:val="000D1FEF"/>
    <w:pPr>
      <w:widowControl w:val="0"/>
      <w:autoSpaceDE w:val="0"/>
      <w:autoSpaceDN w:val="0"/>
      <w:adjustRightInd w:val="0"/>
      <w:spacing w:before="0" w:after="0" w:line="240" w:lineRule="auto"/>
    </w:pPr>
    <w:rPr>
      <w:rFonts w:ascii="맑은 고딕" w:eastAsia="맑은 고딕" w:cs="맑은 고딕"/>
      <w:color w:val="000000"/>
      <w:sz w:val="24"/>
      <w:szCs w:val="24"/>
    </w:rPr>
  </w:style>
  <w:style w:type="paragraph" w:styleId="af9">
    <w:name w:val="Normal (Web)"/>
    <w:basedOn w:val="a1"/>
    <w:uiPriority w:val="99"/>
    <w:unhideWhenUsed/>
    <w:rsid w:val="002B3C7B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1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40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326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69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96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75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2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1105059\AppData\Roaming\Microsoft\Templates\&#49324;&#51652;%20&#54364;&#51648;&#44032;%20&#54252;&#54632;&#46108;%20&#54617;&#49373;%20&#48372;&#44256;&#49436;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2015-06-17T00:00:00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2953A9-D3DB-4E8B-846E-3CCB4A1CFA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2DCCEC-7AFA-42B9-8C55-0EDB49822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사진 표지가 포함된 학생 보고서</Template>
  <TotalTime>548</TotalTime>
  <Pages>21</Pages>
  <Words>1577</Words>
  <Characters>8993</Characters>
  <Application>Microsoft Office Word</Application>
  <DocSecurity>0</DocSecurity>
  <Lines>74</Lines>
  <Paragraphs>21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최종 보고서</vt:lpstr>
      <vt:lpstr/>
      <vt:lpstr>&lt;지금 바로 시작</vt:lpstr>
      <vt:lpstr>보고서 꾸미기</vt:lpstr>
      <vt:lpstr>보고서 마무리</vt:lpstr>
      <vt:lpstr>    목차 추가</vt:lpstr>
      <vt:lpstr>    참고 문헌 추가</vt:lpstr>
    </vt:vector>
  </TitlesOfParts>
  <Company/>
  <LinksUpToDate>false</LinksUpToDate>
  <CharactersWithSpaces>10549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헬스장 관리 프로그램</dc:subject>
  <dc:creator>ME조(2011105108 홍진경, 2011105059 우병준, 2012105076 이현지)</dc:creator>
  <cp:keywords>소프트웨어 공학</cp:keywords>
  <cp:lastModifiedBy>홍진경</cp:lastModifiedBy>
  <cp:revision>10</cp:revision>
  <dcterms:created xsi:type="dcterms:W3CDTF">2015-06-14T03:16:00Z</dcterms:created>
  <dcterms:modified xsi:type="dcterms:W3CDTF">2015-06-17T14:13:00Z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